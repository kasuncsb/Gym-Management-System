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27FA" w14:textId="77777777" w:rsidR="00C6554A" w:rsidRPr="008B5277" w:rsidRDefault="002554CD" w:rsidP="00C6554A">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2F854C29" wp14:editId="79DB0F9F">
            <wp:extent cx="3128962" cy="548640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128962" cy="5486400"/>
                    </a:xfrm>
                    <a:prstGeom prst="rect">
                      <a:avLst/>
                    </a:prstGeom>
                    <a:ln>
                      <a:noFill/>
                    </a:ln>
                    <a:effectLst>
                      <a:softEdge rad="112500"/>
                    </a:effectLst>
                  </pic:spPr>
                </pic:pic>
              </a:graphicData>
            </a:graphic>
          </wp:inline>
        </w:drawing>
      </w:r>
    </w:p>
    <w:bookmarkEnd w:id="0"/>
    <w:bookmarkEnd w:id="1"/>
    <w:bookmarkEnd w:id="2"/>
    <w:bookmarkEnd w:id="3"/>
    <w:bookmarkEnd w:id="4"/>
    <w:p w14:paraId="486A6136" w14:textId="40D01794" w:rsidR="00C6554A" w:rsidRDefault="00807C92" w:rsidP="00C6554A">
      <w:pPr>
        <w:pStyle w:val="Title"/>
      </w:pPr>
      <w:r>
        <w:t>Proposed System Analysis</w:t>
      </w:r>
    </w:p>
    <w:p w14:paraId="342021B8" w14:textId="27DAC464" w:rsidR="00C6554A" w:rsidRPr="00D5413C" w:rsidRDefault="00807C92" w:rsidP="00C6554A">
      <w:pPr>
        <w:pStyle w:val="Subtitle"/>
      </w:pPr>
      <w:r>
        <w:t>Power world gym - kiribathgoda</w:t>
      </w:r>
    </w:p>
    <w:p w14:paraId="4FBA6629" w14:textId="74AFD14C" w:rsidR="00C6554A" w:rsidRPr="00807C92" w:rsidRDefault="00807C92" w:rsidP="00C6554A">
      <w:pPr>
        <w:pStyle w:val="ContactInfo"/>
        <w:rPr>
          <w:sz w:val="28"/>
          <w:szCs w:val="28"/>
        </w:rPr>
      </w:pPr>
      <w:r w:rsidRPr="00807C92">
        <w:rPr>
          <w:sz w:val="28"/>
          <w:szCs w:val="28"/>
        </w:rPr>
        <w:t>IM/2022/001 – A.M.K.C.S.B. Abeykoon</w:t>
      </w:r>
      <w:r w:rsidR="00C6554A" w:rsidRPr="00807C92">
        <w:rPr>
          <w:sz w:val="28"/>
          <w:szCs w:val="28"/>
        </w:rPr>
        <w:br w:type="page"/>
      </w:r>
    </w:p>
    <w:p w14:paraId="3CEE1653" w14:textId="1520FFE9" w:rsidR="00C6554A" w:rsidRDefault="00C527B8" w:rsidP="00C6554A">
      <w:pPr>
        <w:pStyle w:val="Heading1"/>
      </w:pPr>
      <w:r>
        <w:lastRenderedPageBreak/>
        <w:t>Introduction</w:t>
      </w:r>
    </w:p>
    <w:p w14:paraId="7D9A9CFB" w14:textId="514AE338" w:rsidR="0028530E" w:rsidRPr="00C527B8" w:rsidRDefault="0028530E">
      <w:pPr>
        <w:rPr>
          <w:sz w:val="28"/>
          <w:szCs w:val="28"/>
        </w:rPr>
      </w:pPr>
    </w:p>
    <w:p w14:paraId="3D74BBD9" w14:textId="77777777" w:rsidR="00C527B8" w:rsidRPr="00C527B8" w:rsidRDefault="00C527B8" w:rsidP="00C527B8">
      <w:pPr>
        <w:ind w:firstLine="720"/>
        <w:rPr>
          <w:rFonts w:ascii="Times New Roman" w:hAnsi="Times New Roman" w:cs="Times New Roman"/>
          <w:color w:val="000000" w:themeColor="text1"/>
          <w:sz w:val="28"/>
          <w:szCs w:val="28"/>
        </w:rPr>
      </w:pPr>
      <w:r w:rsidRPr="00C527B8">
        <w:rPr>
          <w:rFonts w:ascii="Times New Roman" w:hAnsi="Times New Roman" w:cs="Times New Roman"/>
          <w:color w:val="000000" w:themeColor="text1"/>
          <w:sz w:val="28"/>
          <w:szCs w:val="28"/>
        </w:rPr>
        <w:t>The proposed Gym Management System is designed to address the inefficiencies identified in the current manual and semi-digital processes at Power World Gym. The existing system relies heavily on physical registration cards, paper-based attendance logs, and static workout schedules, which limit accuracy, monitoring, and member engagement. These outdated methods also make it difficult for administrators and instructors to track member activities, manage subscriptions effectively, and provide personalized support.</w:t>
      </w:r>
    </w:p>
    <w:p w14:paraId="42575696" w14:textId="77777777" w:rsidR="00C527B8" w:rsidRDefault="00C527B8" w:rsidP="00C527B8">
      <w:pPr>
        <w:ind w:firstLine="720"/>
        <w:rPr>
          <w:rFonts w:ascii="Times New Roman" w:hAnsi="Times New Roman" w:cs="Times New Roman"/>
          <w:color w:val="000000" w:themeColor="text1"/>
          <w:sz w:val="28"/>
          <w:szCs w:val="28"/>
        </w:rPr>
      </w:pPr>
      <w:r w:rsidRPr="00C527B8">
        <w:rPr>
          <w:rFonts w:ascii="Times New Roman" w:hAnsi="Times New Roman" w:cs="Times New Roman"/>
          <w:color w:val="000000" w:themeColor="text1"/>
          <w:sz w:val="28"/>
          <w:szCs w:val="28"/>
        </w:rPr>
        <w:t>To overcome these challenges, the new system integrates features such as QR-based member authentication, automated subscription validation, real-time attendance tracking, workout scheduling, and progress monitoring. It further supports advanced functionalities like trainer appointments, progress analytics, detailed reporting, and centralized administrative control. By streamlining operations and digitizing core workflows, the proposed solution ensures efficiency, security, and improved member experience while providing management with valuable insights for decision-making.</w:t>
      </w:r>
    </w:p>
    <w:p w14:paraId="3068B906" w14:textId="77777777" w:rsidR="00C527B8" w:rsidRDefault="00C527B8" w:rsidP="00C527B8">
      <w:pPr>
        <w:rPr>
          <w:rFonts w:ascii="Times New Roman" w:hAnsi="Times New Roman" w:cs="Times New Roman"/>
          <w:color w:val="000000" w:themeColor="text1"/>
          <w:sz w:val="28"/>
          <w:szCs w:val="28"/>
        </w:rPr>
      </w:pPr>
    </w:p>
    <w:p w14:paraId="53A26F41" w14:textId="77777777" w:rsidR="00C527B8" w:rsidRDefault="00C527B8" w:rsidP="00C527B8">
      <w:pPr>
        <w:rPr>
          <w:rFonts w:ascii="Times New Roman" w:hAnsi="Times New Roman" w:cs="Times New Roman"/>
          <w:color w:val="000000" w:themeColor="text1"/>
          <w:sz w:val="28"/>
          <w:szCs w:val="28"/>
        </w:rPr>
      </w:pPr>
    </w:p>
    <w:p w14:paraId="35F6C1C5" w14:textId="77777777" w:rsidR="00C527B8" w:rsidRDefault="00C527B8" w:rsidP="00C527B8">
      <w:pPr>
        <w:rPr>
          <w:rFonts w:ascii="Times New Roman" w:hAnsi="Times New Roman" w:cs="Times New Roman"/>
          <w:color w:val="000000" w:themeColor="text1"/>
          <w:sz w:val="28"/>
          <w:szCs w:val="28"/>
        </w:rPr>
      </w:pPr>
    </w:p>
    <w:p w14:paraId="4A06FF4B" w14:textId="77777777" w:rsidR="00C527B8" w:rsidRDefault="00C527B8" w:rsidP="00C527B8">
      <w:pPr>
        <w:rPr>
          <w:rFonts w:ascii="Times New Roman" w:hAnsi="Times New Roman" w:cs="Times New Roman"/>
          <w:color w:val="000000" w:themeColor="text1"/>
          <w:sz w:val="28"/>
          <w:szCs w:val="28"/>
        </w:rPr>
      </w:pPr>
    </w:p>
    <w:p w14:paraId="134EB4E6" w14:textId="77777777" w:rsidR="00C527B8" w:rsidRDefault="00C527B8" w:rsidP="00C527B8">
      <w:pPr>
        <w:rPr>
          <w:rFonts w:ascii="Times New Roman" w:hAnsi="Times New Roman" w:cs="Times New Roman"/>
          <w:color w:val="000000" w:themeColor="text1"/>
          <w:sz w:val="28"/>
          <w:szCs w:val="28"/>
        </w:rPr>
      </w:pPr>
    </w:p>
    <w:p w14:paraId="09D4E802" w14:textId="77777777" w:rsidR="00C527B8" w:rsidRDefault="00C527B8" w:rsidP="00C527B8">
      <w:pPr>
        <w:rPr>
          <w:rFonts w:ascii="Times New Roman" w:hAnsi="Times New Roman" w:cs="Times New Roman"/>
          <w:color w:val="000000" w:themeColor="text1"/>
          <w:sz w:val="28"/>
          <w:szCs w:val="28"/>
        </w:rPr>
      </w:pPr>
    </w:p>
    <w:p w14:paraId="5A207D01" w14:textId="77777777" w:rsidR="00C527B8" w:rsidRDefault="00C527B8" w:rsidP="00C527B8">
      <w:pPr>
        <w:rPr>
          <w:rFonts w:ascii="Times New Roman" w:hAnsi="Times New Roman" w:cs="Times New Roman"/>
          <w:color w:val="000000" w:themeColor="text1"/>
          <w:sz w:val="28"/>
          <w:szCs w:val="28"/>
        </w:rPr>
      </w:pPr>
    </w:p>
    <w:p w14:paraId="61450E4B" w14:textId="77777777" w:rsidR="00C527B8" w:rsidRDefault="00C527B8" w:rsidP="00C527B8">
      <w:pPr>
        <w:rPr>
          <w:rFonts w:ascii="Times New Roman" w:hAnsi="Times New Roman" w:cs="Times New Roman"/>
          <w:color w:val="000000" w:themeColor="text1"/>
          <w:sz w:val="28"/>
          <w:szCs w:val="28"/>
        </w:rPr>
      </w:pPr>
    </w:p>
    <w:p w14:paraId="13247B35" w14:textId="77777777" w:rsidR="00C527B8" w:rsidRDefault="00C527B8" w:rsidP="00C527B8">
      <w:pPr>
        <w:rPr>
          <w:rFonts w:ascii="Times New Roman" w:hAnsi="Times New Roman" w:cs="Times New Roman"/>
          <w:color w:val="000000" w:themeColor="text1"/>
          <w:sz w:val="28"/>
          <w:szCs w:val="28"/>
        </w:rPr>
      </w:pPr>
    </w:p>
    <w:p w14:paraId="3DBD75C6" w14:textId="43C21811" w:rsidR="00C527B8" w:rsidRDefault="00E82792" w:rsidP="00C527B8">
      <w:pPr>
        <w:pStyle w:val="Heading1"/>
      </w:pPr>
      <w:r>
        <w:t>Use-Case Diagram</w:t>
      </w:r>
    </w:p>
    <w:p w14:paraId="20BB078F" w14:textId="77777777" w:rsidR="00E82792" w:rsidRDefault="00E82792" w:rsidP="00E82792"/>
    <w:p w14:paraId="07A620B0" w14:textId="0352C610" w:rsidR="00E82792" w:rsidRDefault="00E82792" w:rsidP="00E82792">
      <w:r>
        <w:rPr>
          <w:noProof/>
        </w:rPr>
        <w:drawing>
          <wp:inline distT="0" distB="0" distL="0" distR="0" wp14:anchorId="6197377B" wp14:editId="45641A92">
            <wp:extent cx="3764478" cy="7261133"/>
            <wp:effectExtent l="0" t="0" r="7620" b="0"/>
            <wp:docPr id="50464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2287" cy="7314773"/>
                    </a:xfrm>
                    <a:prstGeom prst="rect">
                      <a:avLst/>
                    </a:prstGeom>
                    <a:noFill/>
                    <a:ln>
                      <a:noFill/>
                    </a:ln>
                  </pic:spPr>
                </pic:pic>
              </a:graphicData>
            </a:graphic>
          </wp:inline>
        </w:drawing>
      </w:r>
    </w:p>
    <w:p w14:paraId="5E6B1FB5" w14:textId="08F02CB4" w:rsidR="00E82792" w:rsidRPr="002F5716" w:rsidRDefault="00E82792" w:rsidP="00E82792">
      <w:pPr>
        <w:pStyle w:val="Heading1"/>
      </w:pPr>
      <w:r w:rsidRPr="002F5716">
        <w:t>Use Case Descriptors</w:t>
      </w:r>
    </w:p>
    <w:p w14:paraId="4EAC5864" w14:textId="77777777" w:rsidR="00E82792" w:rsidRPr="002F5716" w:rsidRDefault="00E82792" w:rsidP="00E82792">
      <w:pPr>
        <w:rPr>
          <w:rFonts w:ascii="Times New Roman" w:hAnsi="Times New Roman" w:cs="Times New Roman"/>
          <w:sz w:val="24"/>
          <w:szCs w:val="24"/>
        </w:rPr>
      </w:pPr>
    </w:p>
    <w:p w14:paraId="44C7D4E9" w14:textId="77777777" w:rsidR="00E82792" w:rsidRPr="002F5716" w:rsidRDefault="00E82792" w:rsidP="00E82792">
      <w:pPr>
        <w:pStyle w:val="Heading3"/>
        <w:rPr>
          <w:rFonts w:ascii="Times New Roman" w:hAnsi="Times New Roman" w:cs="Times New Roman"/>
        </w:rPr>
      </w:pPr>
      <w:r w:rsidRPr="002F5716">
        <w:rPr>
          <w:rFonts w:ascii="Times New Roman" w:hAnsi="Times New Roman" w:cs="Times New Roman"/>
        </w:rPr>
        <w:t>UC-01 — Scan QR Code</w:t>
      </w:r>
    </w:p>
    <w:p w14:paraId="413FCDA7" w14:textId="77777777" w:rsidR="00E82792" w:rsidRPr="002F5716" w:rsidRDefault="00E82792" w:rsidP="00E82792">
      <w:pPr>
        <w:rPr>
          <w:sz w:val="24"/>
          <w:szCs w:val="24"/>
        </w:rPr>
      </w:pPr>
    </w:p>
    <w:tbl>
      <w:tblPr>
        <w:tblStyle w:val="TableGrid"/>
        <w:tblW w:w="0" w:type="auto"/>
        <w:tblLook w:val="04A0" w:firstRow="1" w:lastRow="0" w:firstColumn="1" w:lastColumn="0" w:noHBand="0" w:noVBand="1"/>
      </w:tblPr>
      <w:tblGrid>
        <w:gridCol w:w="4314"/>
        <w:gridCol w:w="4316"/>
      </w:tblGrid>
      <w:tr w:rsidR="00E82792" w:rsidRPr="002F5716" w14:paraId="45EAEC65" w14:textId="77777777" w:rsidTr="000540CB">
        <w:tc>
          <w:tcPr>
            <w:tcW w:w="4320" w:type="dxa"/>
          </w:tcPr>
          <w:p w14:paraId="47C165CC"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Field</w:t>
            </w:r>
          </w:p>
          <w:p w14:paraId="616B0CB0" w14:textId="77777777" w:rsidR="00E82792" w:rsidRPr="002F5716" w:rsidRDefault="00E82792" w:rsidP="000540CB">
            <w:pPr>
              <w:rPr>
                <w:rFonts w:ascii="Times New Roman" w:hAnsi="Times New Roman" w:cs="Times New Roman"/>
                <w:sz w:val="24"/>
                <w:szCs w:val="24"/>
              </w:rPr>
            </w:pPr>
          </w:p>
        </w:tc>
        <w:tc>
          <w:tcPr>
            <w:tcW w:w="4320" w:type="dxa"/>
          </w:tcPr>
          <w:p w14:paraId="62D2A40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Description</w:t>
            </w:r>
          </w:p>
        </w:tc>
      </w:tr>
      <w:tr w:rsidR="00E82792" w:rsidRPr="002F5716" w14:paraId="38437F46" w14:textId="77777777" w:rsidTr="000540CB">
        <w:trPr>
          <w:trHeight w:val="1412"/>
        </w:trPr>
        <w:tc>
          <w:tcPr>
            <w:tcW w:w="4320" w:type="dxa"/>
          </w:tcPr>
          <w:p w14:paraId="607BA85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02F6270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Member scans a gym QR code (at </w:t>
            </w:r>
            <w:r>
              <w:rPr>
                <w:rFonts w:ascii="Times New Roman" w:hAnsi="Times New Roman" w:cs="Times New Roman"/>
                <w:sz w:val="24"/>
                <w:szCs w:val="24"/>
              </w:rPr>
              <w:t xml:space="preserve">the </w:t>
            </w:r>
            <w:r w:rsidRPr="002F5716">
              <w:rPr>
                <w:rFonts w:ascii="Times New Roman" w:hAnsi="Times New Roman" w:cs="Times New Roman"/>
                <w:sz w:val="24"/>
                <w:szCs w:val="24"/>
              </w:rPr>
              <w:t>entrance) so the system can identify them, validate membership and log their arrival/departure.</w:t>
            </w:r>
          </w:p>
        </w:tc>
      </w:tr>
      <w:tr w:rsidR="00E82792" w:rsidRPr="002F5716" w14:paraId="6D03AF6A" w14:textId="77777777" w:rsidTr="000540CB">
        <w:trPr>
          <w:trHeight w:val="818"/>
        </w:trPr>
        <w:tc>
          <w:tcPr>
            <w:tcW w:w="4320" w:type="dxa"/>
          </w:tcPr>
          <w:p w14:paraId="10766A77"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29DF0D0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(or Staff scanning on member’s behalf)</w:t>
            </w:r>
          </w:p>
        </w:tc>
      </w:tr>
      <w:tr w:rsidR="00E82792" w:rsidRPr="002F5716" w14:paraId="0354F3E9" w14:textId="77777777" w:rsidTr="000540CB">
        <w:trPr>
          <w:trHeight w:val="1502"/>
        </w:trPr>
        <w:tc>
          <w:tcPr>
            <w:tcW w:w="4320" w:type="dxa"/>
          </w:tcPr>
          <w:p w14:paraId="416D689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1D528F6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Gym System (backend), QR scanner device (mobile app), Authentication service, Subscription service, Timestamp service</w:t>
            </w:r>
            <w:r>
              <w:rPr>
                <w:rFonts w:ascii="Times New Roman" w:hAnsi="Times New Roman" w:cs="Times New Roman"/>
                <w:sz w:val="24"/>
                <w:szCs w:val="24"/>
              </w:rPr>
              <w:t>, Door unlocking system</w:t>
            </w:r>
          </w:p>
        </w:tc>
      </w:tr>
      <w:tr w:rsidR="00E82792" w:rsidRPr="002F5716" w14:paraId="0BEFF0F3" w14:textId="77777777" w:rsidTr="000540CB">
        <w:trPr>
          <w:trHeight w:val="1358"/>
        </w:trPr>
        <w:tc>
          <w:tcPr>
            <w:tcW w:w="4320" w:type="dxa"/>
          </w:tcPr>
          <w:p w14:paraId="6D1DE4A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2EDA68B7"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has a valid account in the system; QR code is displayed using a display; network available.</w:t>
            </w:r>
          </w:p>
        </w:tc>
      </w:tr>
      <w:tr w:rsidR="00E82792" w:rsidRPr="002F5716" w14:paraId="35C8C3B8" w14:textId="77777777" w:rsidTr="000540CB">
        <w:trPr>
          <w:trHeight w:val="1142"/>
        </w:trPr>
        <w:tc>
          <w:tcPr>
            <w:tcW w:w="4320" w:type="dxa"/>
          </w:tcPr>
          <w:p w14:paraId="0EFB642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5D3E301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is authenticated (door opened), subscription validated, and entrance (or exit) timestamp is recorded.</w:t>
            </w:r>
          </w:p>
        </w:tc>
      </w:tr>
      <w:tr w:rsidR="00E82792" w:rsidRPr="002F5716" w14:paraId="44119E04" w14:textId="77777777" w:rsidTr="000540CB">
        <w:trPr>
          <w:trHeight w:val="998"/>
        </w:trPr>
        <w:tc>
          <w:tcPr>
            <w:tcW w:w="4320" w:type="dxa"/>
          </w:tcPr>
          <w:p w14:paraId="720934F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6642FB98"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Scan fails or authentication/validation fails; no timestamp recorded; member is shown an error and instructions.</w:t>
            </w:r>
          </w:p>
          <w:p w14:paraId="32BAD1DB" w14:textId="77777777" w:rsidR="00E82792" w:rsidRPr="002F5716" w:rsidRDefault="00E82792" w:rsidP="000540CB">
            <w:pPr>
              <w:rPr>
                <w:rFonts w:ascii="Times New Roman" w:hAnsi="Times New Roman" w:cs="Times New Roman"/>
                <w:sz w:val="24"/>
                <w:szCs w:val="24"/>
              </w:rPr>
            </w:pPr>
          </w:p>
        </w:tc>
      </w:tr>
      <w:tr w:rsidR="00E82792" w:rsidRPr="002F5716" w14:paraId="07E1DCA6" w14:textId="77777777" w:rsidTr="000540CB">
        <w:tc>
          <w:tcPr>
            <w:tcW w:w="4320" w:type="dxa"/>
          </w:tcPr>
          <w:p w14:paraId="72E7E906"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45E388C2"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(or staff) presents QR; device scans it.</w:t>
            </w:r>
          </w:p>
          <w:p w14:paraId="450264CD" w14:textId="77777777" w:rsidR="00E82792" w:rsidRPr="002F5716" w:rsidRDefault="00E82792" w:rsidP="000540CB">
            <w:pPr>
              <w:rPr>
                <w:rFonts w:ascii="Times New Roman" w:hAnsi="Times New Roman" w:cs="Times New Roman"/>
                <w:sz w:val="24"/>
                <w:szCs w:val="24"/>
              </w:rPr>
            </w:pPr>
          </w:p>
        </w:tc>
      </w:tr>
      <w:tr w:rsidR="00E82792" w:rsidRPr="002F5716" w14:paraId="0E5EFF6A" w14:textId="77777777" w:rsidTr="000540CB">
        <w:tc>
          <w:tcPr>
            <w:tcW w:w="4320" w:type="dxa"/>
          </w:tcPr>
          <w:p w14:paraId="7EDA8D6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217015CB"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Member opens scanner or presents printed QR to kiosk.</w:t>
            </w:r>
            <w:r w:rsidRPr="002F5716">
              <w:rPr>
                <w:rFonts w:ascii="Times New Roman" w:hAnsi="Times New Roman" w:cs="Times New Roman"/>
                <w:sz w:val="24"/>
                <w:szCs w:val="24"/>
              </w:rPr>
              <w:br/>
              <w:t>2. Scanner reads QR code (</w:t>
            </w:r>
            <w:proofErr w:type="spellStart"/>
            <w:r w:rsidRPr="002F5716">
              <w:rPr>
                <w:rFonts w:ascii="Times New Roman" w:hAnsi="Times New Roman" w:cs="Times New Roman"/>
                <w:sz w:val="24"/>
                <w:szCs w:val="24"/>
              </w:rPr>
              <w:t>memberID</w:t>
            </w:r>
            <w:proofErr w:type="spellEnd"/>
            <w:r w:rsidRPr="002F5716">
              <w:rPr>
                <w:rFonts w:ascii="Times New Roman" w:hAnsi="Times New Roman" w:cs="Times New Roman"/>
                <w:sz w:val="24"/>
                <w:szCs w:val="24"/>
              </w:rPr>
              <w:t xml:space="preserve"> / session token / check-in code).</w:t>
            </w:r>
            <w:r w:rsidRPr="002F5716">
              <w:rPr>
                <w:rFonts w:ascii="Times New Roman" w:hAnsi="Times New Roman" w:cs="Times New Roman"/>
                <w:sz w:val="24"/>
                <w:szCs w:val="24"/>
              </w:rPr>
              <w:br/>
              <w:t>3. System fetches member profile using QR data.</w:t>
            </w:r>
            <w:r w:rsidRPr="002F5716">
              <w:rPr>
                <w:rFonts w:ascii="Times New Roman" w:hAnsi="Times New Roman" w:cs="Times New Roman"/>
                <w:sz w:val="24"/>
                <w:szCs w:val="24"/>
              </w:rPr>
              <w:br/>
              <w:t xml:space="preserve">4. System </w:t>
            </w:r>
            <w:proofErr w:type="gramStart"/>
            <w:r w:rsidRPr="002F5716">
              <w:rPr>
                <w:rFonts w:ascii="Times New Roman" w:hAnsi="Times New Roman" w:cs="Times New Roman"/>
                <w:sz w:val="24"/>
                <w:szCs w:val="24"/>
              </w:rPr>
              <w:t>calls</w:t>
            </w:r>
            <w:proofErr w:type="gramEnd"/>
            <w:r w:rsidRPr="002F5716">
              <w:rPr>
                <w:rFonts w:ascii="Times New Roman" w:hAnsi="Times New Roman" w:cs="Times New Roman"/>
                <w:sz w:val="24"/>
                <w:szCs w:val="24"/>
              </w:rPr>
              <w:t xml:space="preserve"> Validate subscription (UC-02).</w:t>
            </w:r>
            <w:r w:rsidRPr="002F5716">
              <w:rPr>
                <w:rFonts w:ascii="Times New Roman" w:hAnsi="Times New Roman" w:cs="Times New Roman"/>
                <w:sz w:val="24"/>
                <w:szCs w:val="24"/>
              </w:rPr>
              <w:br/>
              <w:t>5. System calls Authenticate user (UC-03) to confirm identity/session.</w:t>
            </w:r>
          </w:p>
          <w:p w14:paraId="6400D101" w14:textId="77777777" w:rsidR="00E82792" w:rsidRPr="002F5716" w:rsidRDefault="00E82792" w:rsidP="000540CB">
            <w:pPr>
              <w:rPr>
                <w:rFonts w:ascii="Times New Roman" w:hAnsi="Times New Roman" w:cs="Times New Roman"/>
                <w:sz w:val="24"/>
                <w:szCs w:val="24"/>
              </w:rPr>
            </w:pPr>
            <w:r>
              <w:rPr>
                <w:rFonts w:ascii="Times New Roman" w:hAnsi="Times New Roman" w:cs="Times New Roman"/>
                <w:sz w:val="24"/>
                <w:szCs w:val="24"/>
              </w:rPr>
              <w:t>6. System calls to unlock the door.</w:t>
            </w:r>
            <w:r w:rsidRPr="002F5716">
              <w:rPr>
                <w:rFonts w:ascii="Times New Roman" w:hAnsi="Times New Roman" w:cs="Times New Roman"/>
                <w:sz w:val="24"/>
                <w:szCs w:val="24"/>
              </w:rPr>
              <w:br/>
            </w:r>
            <w:r>
              <w:rPr>
                <w:rFonts w:ascii="Times New Roman" w:hAnsi="Times New Roman" w:cs="Times New Roman"/>
                <w:sz w:val="24"/>
                <w:szCs w:val="24"/>
              </w:rPr>
              <w:t>7</w:t>
            </w:r>
            <w:r w:rsidRPr="002F5716">
              <w:rPr>
                <w:rFonts w:ascii="Times New Roman" w:hAnsi="Times New Roman" w:cs="Times New Roman"/>
                <w:sz w:val="24"/>
                <w:szCs w:val="24"/>
              </w:rPr>
              <w:t>. System calls Record timestamp (UC-04) to log arrival/exit.</w:t>
            </w:r>
            <w:r w:rsidRPr="002F5716">
              <w:rPr>
                <w:rFonts w:ascii="Times New Roman" w:hAnsi="Times New Roman" w:cs="Times New Roman"/>
                <w:sz w:val="24"/>
                <w:szCs w:val="24"/>
              </w:rPr>
              <w:br/>
            </w:r>
          </w:p>
        </w:tc>
      </w:tr>
      <w:tr w:rsidR="00E82792" w:rsidRPr="002F5716" w14:paraId="787050D0" w14:textId="77777777" w:rsidTr="000540CB">
        <w:trPr>
          <w:trHeight w:val="2897"/>
        </w:trPr>
        <w:tc>
          <w:tcPr>
            <w:tcW w:w="4320" w:type="dxa"/>
          </w:tcPr>
          <w:p w14:paraId="6D79362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Extensions / alternate flows</w:t>
            </w:r>
          </w:p>
        </w:tc>
        <w:tc>
          <w:tcPr>
            <w:tcW w:w="4320" w:type="dxa"/>
          </w:tcPr>
          <w:p w14:paraId="5E1EB222"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QR unreadable → scanner asks to retry or type member ID.</w:t>
            </w:r>
            <w:r w:rsidRPr="002F5716">
              <w:rPr>
                <w:rFonts w:ascii="Times New Roman" w:hAnsi="Times New Roman" w:cs="Times New Roman"/>
                <w:sz w:val="24"/>
                <w:szCs w:val="24"/>
              </w:rPr>
              <w:br/>
              <w:t>Subscription invalid/expired → prompt to Buy subscription (UC-05) or display restricted access message.</w:t>
            </w:r>
            <w:r w:rsidRPr="002F5716">
              <w:rPr>
                <w:rFonts w:ascii="Times New Roman" w:hAnsi="Times New Roman" w:cs="Times New Roman"/>
                <w:sz w:val="24"/>
                <w:szCs w:val="24"/>
              </w:rPr>
              <w:br/>
              <w:t xml:space="preserve">Authentication fails → </w:t>
            </w:r>
            <w:r>
              <w:rPr>
                <w:rFonts w:ascii="Times New Roman" w:hAnsi="Times New Roman" w:cs="Times New Roman"/>
                <w:sz w:val="24"/>
                <w:szCs w:val="24"/>
              </w:rPr>
              <w:t>display the error message.</w:t>
            </w:r>
            <w:r w:rsidRPr="002F5716">
              <w:rPr>
                <w:rFonts w:ascii="Times New Roman" w:hAnsi="Times New Roman" w:cs="Times New Roman"/>
                <w:sz w:val="24"/>
                <w:szCs w:val="24"/>
              </w:rPr>
              <w:br/>
              <w:t>Timestamp logging unavailable → store locally</w:t>
            </w:r>
            <w:r>
              <w:rPr>
                <w:rFonts w:ascii="Times New Roman" w:hAnsi="Times New Roman" w:cs="Times New Roman"/>
                <w:sz w:val="24"/>
                <w:szCs w:val="24"/>
              </w:rPr>
              <w:t>.</w:t>
            </w:r>
          </w:p>
          <w:p w14:paraId="5AA49EE3" w14:textId="77777777" w:rsidR="00E82792" w:rsidRPr="002F5716" w:rsidRDefault="00E82792" w:rsidP="000540CB">
            <w:pPr>
              <w:rPr>
                <w:rFonts w:ascii="Times New Roman" w:hAnsi="Times New Roman" w:cs="Times New Roman"/>
                <w:sz w:val="24"/>
                <w:szCs w:val="24"/>
              </w:rPr>
            </w:pPr>
          </w:p>
        </w:tc>
      </w:tr>
      <w:tr w:rsidR="00E82792" w:rsidRPr="002F5716" w14:paraId="616A5CE4" w14:textId="77777777" w:rsidTr="000540CB">
        <w:trPr>
          <w:trHeight w:val="1340"/>
        </w:trPr>
        <w:tc>
          <w:tcPr>
            <w:tcW w:w="4320" w:type="dxa"/>
          </w:tcPr>
          <w:p w14:paraId="07D9406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Special requirements</w:t>
            </w:r>
          </w:p>
        </w:tc>
        <w:tc>
          <w:tcPr>
            <w:tcW w:w="4320" w:type="dxa"/>
          </w:tcPr>
          <w:p w14:paraId="3488D7EF"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Secure QR code (signed or one-time token), rate-limiting to prevent replay, low-latency response at gym entrance, clear accessible UI messages.</w:t>
            </w:r>
          </w:p>
          <w:p w14:paraId="00D0B2DC" w14:textId="77777777" w:rsidR="00E82792" w:rsidRPr="002F5716" w:rsidRDefault="00E82792" w:rsidP="000540CB">
            <w:pPr>
              <w:rPr>
                <w:rFonts w:ascii="Times New Roman" w:hAnsi="Times New Roman" w:cs="Times New Roman"/>
                <w:sz w:val="24"/>
                <w:szCs w:val="24"/>
              </w:rPr>
            </w:pPr>
          </w:p>
        </w:tc>
      </w:tr>
      <w:tr w:rsidR="00E82792" w:rsidRPr="002F5716" w14:paraId="4691B715" w14:textId="77777777" w:rsidTr="000540CB">
        <w:trPr>
          <w:trHeight w:val="1133"/>
        </w:trPr>
        <w:tc>
          <w:tcPr>
            <w:tcW w:w="4320" w:type="dxa"/>
          </w:tcPr>
          <w:p w14:paraId="487A6EC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Notes</w:t>
            </w:r>
          </w:p>
        </w:tc>
        <w:tc>
          <w:tcPr>
            <w:tcW w:w="4320" w:type="dxa"/>
          </w:tcPr>
          <w:p w14:paraId="1BF9507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Diagram shows this use case includes UC-02, UC-03 and UC-04.</w:t>
            </w:r>
          </w:p>
        </w:tc>
      </w:tr>
    </w:tbl>
    <w:p w14:paraId="5F297B24" w14:textId="77777777" w:rsidR="00E82792" w:rsidRPr="002F5716" w:rsidRDefault="00E82792" w:rsidP="00E82792">
      <w:pPr>
        <w:rPr>
          <w:rFonts w:ascii="Times New Roman" w:hAnsi="Times New Roman" w:cs="Times New Roman"/>
          <w:sz w:val="24"/>
          <w:szCs w:val="24"/>
        </w:rPr>
      </w:pPr>
    </w:p>
    <w:p w14:paraId="5565FE1A"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UC-02 — Validate subscription</w:t>
      </w:r>
    </w:p>
    <w:p w14:paraId="44D2061C" w14:textId="77777777" w:rsidR="00E82792" w:rsidRPr="002F5716" w:rsidRDefault="00E82792" w:rsidP="00E82792"/>
    <w:tbl>
      <w:tblPr>
        <w:tblStyle w:val="TableGrid"/>
        <w:tblW w:w="0" w:type="auto"/>
        <w:tblLook w:val="04A0" w:firstRow="1" w:lastRow="0" w:firstColumn="1" w:lastColumn="0" w:noHBand="0" w:noVBand="1"/>
      </w:tblPr>
      <w:tblGrid>
        <w:gridCol w:w="4314"/>
        <w:gridCol w:w="4316"/>
      </w:tblGrid>
      <w:tr w:rsidR="00E82792" w:rsidRPr="002F5716" w14:paraId="3E743F5B" w14:textId="77777777" w:rsidTr="000540CB">
        <w:tc>
          <w:tcPr>
            <w:tcW w:w="4320" w:type="dxa"/>
          </w:tcPr>
          <w:p w14:paraId="484131C5"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Field</w:t>
            </w:r>
          </w:p>
          <w:p w14:paraId="081F24FE" w14:textId="77777777" w:rsidR="00E82792" w:rsidRPr="002F5716" w:rsidRDefault="00E82792" w:rsidP="000540CB">
            <w:pPr>
              <w:rPr>
                <w:rFonts w:ascii="Times New Roman" w:hAnsi="Times New Roman" w:cs="Times New Roman"/>
                <w:sz w:val="24"/>
                <w:szCs w:val="24"/>
              </w:rPr>
            </w:pPr>
          </w:p>
        </w:tc>
        <w:tc>
          <w:tcPr>
            <w:tcW w:w="4320" w:type="dxa"/>
          </w:tcPr>
          <w:p w14:paraId="2DDAD04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Description</w:t>
            </w:r>
          </w:p>
        </w:tc>
      </w:tr>
      <w:tr w:rsidR="00E82792" w:rsidRPr="002F5716" w14:paraId="5DF8918C" w14:textId="77777777" w:rsidTr="000540CB">
        <w:trPr>
          <w:trHeight w:val="980"/>
        </w:trPr>
        <w:tc>
          <w:tcPr>
            <w:tcW w:w="4320" w:type="dxa"/>
          </w:tcPr>
          <w:p w14:paraId="0CAF5590"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3D721E1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Check membership/subscription status and entitlements for a member.</w:t>
            </w:r>
          </w:p>
        </w:tc>
      </w:tr>
      <w:tr w:rsidR="00E82792" w:rsidRPr="002F5716" w14:paraId="735893D8" w14:textId="77777777" w:rsidTr="000540CB">
        <w:trPr>
          <w:trHeight w:val="800"/>
        </w:trPr>
        <w:tc>
          <w:tcPr>
            <w:tcW w:w="4320" w:type="dxa"/>
          </w:tcPr>
          <w:p w14:paraId="23F48F1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78230A8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Gym System (triggered by other use cases)</w:t>
            </w:r>
          </w:p>
        </w:tc>
      </w:tr>
      <w:tr w:rsidR="00E82792" w:rsidRPr="002F5716" w14:paraId="702523D7" w14:textId="77777777" w:rsidTr="000540CB">
        <w:trPr>
          <w:trHeight w:val="890"/>
        </w:trPr>
        <w:tc>
          <w:tcPr>
            <w:tcW w:w="4320" w:type="dxa"/>
          </w:tcPr>
          <w:p w14:paraId="282CB06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5577CDF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Billing/subscriptions service, Payment gateway, Membership database</w:t>
            </w:r>
          </w:p>
        </w:tc>
      </w:tr>
      <w:tr w:rsidR="00E82792" w:rsidRPr="002F5716" w14:paraId="2C12C30D" w14:textId="77777777" w:rsidTr="000540CB">
        <w:trPr>
          <w:trHeight w:val="800"/>
        </w:trPr>
        <w:tc>
          <w:tcPr>
            <w:tcW w:w="4320" w:type="dxa"/>
          </w:tcPr>
          <w:p w14:paraId="5BDCE84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44C7479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record exists; subscription data available.</w:t>
            </w:r>
          </w:p>
        </w:tc>
      </w:tr>
      <w:tr w:rsidR="00E82792" w:rsidRPr="002F5716" w14:paraId="5069CB4E" w14:textId="77777777" w:rsidTr="000540CB">
        <w:trPr>
          <w:trHeight w:val="1070"/>
        </w:trPr>
        <w:tc>
          <w:tcPr>
            <w:tcW w:w="4320" w:type="dxa"/>
          </w:tcPr>
          <w:p w14:paraId="66D196F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1199B2B7"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Returns valid/invalid status and entitlements (access hours, facility restrictions).</w:t>
            </w:r>
          </w:p>
        </w:tc>
      </w:tr>
      <w:tr w:rsidR="00E82792" w:rsidRPr="002F5716" w14:paraId="3A523909" w14:textId="77777777" w:rsidTr="000540CB">
        <w:trPr>
          <w:trHeight w:val="1070"/>
        </w:trPr>
        <w:tc>
          <w:tcPr>
            <w:tcW w:w="4320" w:type="dxa"/>
          </w:tcPr>
          <w:p w14:paraId="05A94B5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4ABC714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Unable to determine status (service down) or subscription not valid.</w:t>
            </w:r>
          </w:p>
        </w:tc>
      </w:tr>
      <w:tr w:rsidR="00E82792" w:rsidRPr="002F5716" w14:paraId="168A821F" w14:textId="77777777" w:rsidTr="000540CB">
        <w:tc>
          <w:tcPr>
            <w:tcW w:w="4320" w:type="dxa"/>
          </w:tcPr>
          <w:p w14:paraId="7F62E75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10528D24"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Called by scanning, entry attempts, or feature access requests (e.g., booking class).</w:t>
            </w:r>
          </w:p>
          <w:p w14:paraId="49FD53F4" w14:textId="77777777" w:rsidR="00E82792" w:rsidRPr="002F5716" w:rsidRDefault="00E82792" w:rsidP="000540CB">
            <w:pPr>
              <w:rPr>
                <w:rFonts w:ascii="Times New Roman" w:hAnsi="Times New Roman" w:cs="Times New Roman"/>
                <w:sz w:val="24"/>
                <w:szCs w:val="24"/>
              </w:rPr>
            </w:pPr>
          </w:p>
        </w:tc>
      </w:tr>
      <w:tr w:rsidR="00E82792" w:rsidRPr="002F5716" w14:paraId="6E111A8B" w14:textId="77777777" w:rsidTr="000540CB">
        <w:trPr>
          <w:trHeight w:val="1610"/>
        </w:trPr>
        <w:tc>
          <w:tcPr>
            <w:tcW w:w="4320" w:type="dxa"/>
          </w:tcPr>
          <w:p w14:paraId="5AAEA7D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796AC9DC"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Request arrives with member ID.</w:t>
            </w:r>
            <w:r w:rsidRPr="002F5716">
              <w:rPr>
                <w:rFonts w:ascii="Times New Roman" w:hAnsi="Times New Roman" w:cs="Times New Roman"/>
                <w:sz w:val="24"/>
                <w:szCs w:val="24"/>
              </w:rPr>
              <w:br/>
              <w:t>2. Service looks up active subscriptions and entitlements.</w:t>
            </w:r>
            <w:r w:rsidRPr="002F5716">
              <w:rPr>
                <w:rFonts w:ascii="Times New Roman" w:hAnsi="Times New Roman" w:cs="Times New Roman"/>
                <w:sz w:val="24"/>
                <w:szCs w:val="24"/>
              </w:rPr>
              <w:br/>
              <w:t>3. Service returns validation result and expiry/limits.</w:t>
            </w:r>
          </w:p>
          <w:p w14:paraId="10CEF170" w14:textId="77777777" w:rsidR="00E82792" w:rsidRPr="002F5716" w:rsidRDefault="00E82792" w:rsidP="000540CB">
            <w:pPr>
              <w:rPr>
                <w:rFonts w:ascii="Times New Roman" w:hAnsi="Times New Roman" w:cs="Times New Roman"/>
                <w:sz w:val="24"/>
                <w:szCs w:val="24"/>
              </w:rPr>
            </w:pPr>
          </w:p>
        </w:tc>
      </w:tr>
      <w:tr w:rsidR="00E82792" w:rsidRPr="002F5716" w14:paraId="5F7CB186" w14:textId="77777777" w:rsidTr="000540CB">
        <w:trPr>
          <w:trHeight w:val="1970"/>
        </w:trPr>
        <w:tc>
          <w:tcPr>
            <w:tcW w:w="4320" w:type="dxa"/>
          </w:tcPr>
          <w:p w14:paraId="213443E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Extensions / alternate flows</w:t>
            </w:r>
          </w:p>
        </w:tc>
        <w:tc>
          <w:tcPr>
            <w:tcW w:w="4320" w:type="dxa"/>
          </w:tcPr>
          <w:p w14:paraId="6D1EB7A2"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has multiple subscriptions — resolve priority and return effective entitlement.</w:t>
            </w:r>
            <w:r w:rsidRPr="002F5716">
              <w:rPr>
                <w:rFonts w:ascii="Times New Roman" w:hAnsi="Times New Roman" w:cs="Times New Roman"/>
                <w:sz w:val="24"/>
                <w:szCs w:val="24"/>
              </w:rPr>
              <w:br/>
              <w:t>Any failure → return error code and message prompting user action (renew, contact support).</w:t>
            </w:r>
          </w:p>
          <w:p w14:paraId="4E77A834" w14:textId="77777777" w:rsidR="00E82792" w:rsidRPr="002F5716" w:rsidRDefault="00E82792" w:rsidP="000540CB">
            <w:pPr>
              <w:rPr>
                <w:rFonts w:ascii="Times New Roman" w:hAnsi="Times New Roman" w:cs="Times New Roman"/>
                <w:sz w:val="24"/>
                <w:szCs w:val="24"/>
              </w:rPr>
            </w:pPr>
          </w:p>
        </w:tc>
      </w:tr>
    </w:tbl>
    <w:p w14:paraId="4DB34B54" w14:textId="77777777" w:rsidR="00E82792" w:rsidRPr="002F5716" w:rsidRDefault="00E82792" w:rsidP="00E82792">
      <w:pPr>
        <w:rPr>
          <w:rFonts w:ascii="Times New Roman" w:hAnsi="Times New Roman" w:cs="Times New Roman"/>
          <w:sz w:val="24"/>
          <w:szCs w:val="24"/>
        </w:rPr>
      </w:pPr>
    </w:p>
    <w:p w14:paraId="725DB3B3"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UC-03 — Authenticate user (in/out)</w:t>
      </w:r>
    </w:p>
    <w:p w14:paraId="0FC3C03C"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3CE348D3" w14:textId="77777777" w:rsidTr="000540CB">
        <w:tc>
          <w:tcPr>
            <w:tcW w:w="4320" w:type="dxa"/>
          </w:tcPr>
          <w:p w14:paraId="63B267F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4E4BEC23"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51AEE064" w14:textId="77777777" w:rsidR="00E82792" w:rsidRPr="002F5716" w:rsidRDefault="00E82792" w:rsidP="000540CB">
            <w:pPr>
              <w:rPr>
                <w:rFonts w:ascii="Times New Roman" w:hAnsi="Times New Roman" w:cs="Times New Roman"/>
                <w:sz w:val="24"/>
                <w:szCs w:val="24"/>
              </w:rPr>
            </w:pPr>
          </w:p>
        </w:tc>
      </w:tr>
      <w:tr w:rsidR="00E82792" w:rsidRPr="002F5716" w14:paraId="6799E514" w14:textId="77777777" w:rsidTr="000540CB">
        <w:trPr>
          <w:trHeight w:val="1340"/>
        </w:trPr>
        <w:tc>
          <w:tcPr>
            <w:tcW w:w="4320" w:type="dxa"/>
          </w:tcPr>
          <w:p w14:paraId="766DA116"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66C9D26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Verify the identity of the person scanning in/out and opening the door.</w:t>
            </w:r>
          </w:p>
        </w:tc>
      </w:tr>
      <w:tr w:rsidR="00E82792" w:rsidRPr="002F5716" w14:paraId="6024C94F" w14:textId="77777777" w:rsidTr="000540CB">
        <w:trPr>
          <w:trHeight w:val="710"/>
        </w:trPr>
        <w:tc>
          <w:tcPr>
            <w:tcW w:w="4320" w:type="dxa"/>
          </w:tcPr>
          <w:p w14:paraId="15F60F6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1BBA964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Staff (for manual auth)</w:t>
            </w:r>
          </w:p>
        </w:tc>
      </w:tr>
      <w:tr w:rsidR="00E82792" w:rsidRPr="002F5716" w14:paraId="2F45B282" w14:textId="77777777" w:rsidTr="000540CB">
        <w:trPr>
          <w:trHeight w:val="980"/>
        </w:trPr>
        <w:tc>
          <w:tcPr>
            <w:tcW w:w="4320" w:type="dxa"/>
          </w:tcPr>
          <w:p w14:paraId="7E4BC48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3BBF26F1"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Authentication service, Identity provider (IDP), device (mobile)</w:t>
            </w:r>
          </w:p>
        </w:tc>
      </w:tr>
      <w:tr w:rsidR="00E82792" w:rsidRPr="002F5716" w14:paraId="670D4374" w14:textId="77777777" w:rsidTr="000540CB">
        <w:trPr>
          <w:trHeight w:val="1160"/>
        </w:trPr>
        <w:tc>
          <w:tcPr>
            <w:tcW w:w="4320" w:type="dxa"/>
          </w:tcPr>
          <w:p w14:paraId="1FDDFF9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22A31FF2" w14:textId="77777777" w:rsidR="00E82792" w:rsidRPr="002F5716" w:rsidRDefault="00E82792" w:rsidP="000540CB">
            <w:pPr>
              <w:rPr>
                <w:rFonts w:ascii="Times New Roman" w:hAnsi="Times New Roman" w:cs="Times New Roman"/>
                <w:sz w:val="24"/>
                <w:szCs w:val="24"/>
              </w:rPr>
            </w:pPr>
            <w:proofErr w:type="gramStart"/>
            <w:r w:rsidRPr="002F5716">
              <w:rPr>
                <w:rFonts w:ascii="Times New Roman" w:hAnsi="Times New Roman" w:cs="Times New Roman"/>
                <w:sz w:val="24"/>
                <w:szCs w:val="24"/>
              </w:rPr>
              <w:t>Member has</w:t>
            </w:r>
            <w:proofErr w:type="gramEnd"/>
            <w:r w:rsidRPr="002F5716">
              <w:rPr>
                <w:rFonts w:ascii="Times New Roman" w:hAnsi="Times New Roman" w:cs="Times New Roman"/>
                <w:sz w:val="24"/>
                <w:szCs w:val="24"/>
              </w:rPr>
              <w:t xml:space="preserve"> authentication credentials.</w:t>
            </w:r>
          </w:p>
        </w:tc>
      </w:tr>
      <w:tr w:rsidR="00E82792" w:rsidRPr="002F5716" w14:paraId="0E8B6818" w14:textId="77777777" w:rsidTr="000540CB">
        <w:trPr>
          <w:trHeight w:val="890"/>
        </w:trPr>
        <w:tc>
          <w:tcPr>
            <w:tcW w:w="4320" w:type="dxa"/>
          </w:tcPr>
          <w:p w14:paraId="02E1B05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2737462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is marked authenticated, door unlocked.</w:t>
            </w:r>
          </w:p>
        </w:tc>
      </w:tr>
      <w:tr w:rsidR="00E82792" w:rsidRPr="002F5716" w14:paraId="6CC2CB22" w14:textId="77777777" w:rsidTr="000540CB">
        <w:trPr>
          <w:trHeight w:val="620"/>
        </w:trPr>
        <w:tc>
          <w:tcPr>
            <w:tcW w:w="4320" w:type="dxa"/>
          </w:tcPr>
          <w:p w14:paraId="152518F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4B3C8B8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Authentication denied; entry blocked.</w:t>
            </w:r>
          </w:p>
        </w:tc>
      </w:tr>
      <w:tr w:rsidR="00E82792" w:rsidRPr="002F5716" w14:paraId="7804AB03" w14:textId="77777777" w:rsidTr="000540CB">
        <w:tc>
          <w:tcPr>
            <w:tcW w:w="4320" w:type="dxa"/>
          </w:tcPr>
          <w:p w14:paraId="07F7BD8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462FC122"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Called by Scan QR Code.</w:t>
            </w:r>
          </w:p>
          <w:p w14:paraId="3111194F" w14:textId="77777777" w:rsidR="00E82792" w:rsidRPr="002F5716" w:rsidRDefault="00E82792" w:rsidP="000540CB">
            <w:pPr>
              <w:rPr>
                <w:rFonts w:ascii="Times New Roman" w:hAnsi="Times New Roman" w:cs="Times New Roman"/>
                <w:sz w:val="24"/>
                <w:szCs w:val="24"/>
              </w:rPr>
            </w:pPr>
          </w:p>
        </w:tc>
      </w:tr>
      <w:tr w:rsidR="00E82792" w:rsidRPr="002F5716" w14:paraId="438A49BD" w14:textId="77777777" w:rsidTr="000540CB">
        <w:tc>
          <w:tcPr>
            <w:tcW w:w="4320" w:type="dxa"/>
          </w:tcPr>
          <w:p w14:paraId="66217E96"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2E021AEF"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Member scans the QR Code and door unlocks.</w:t>
            </w:r>
          </w:p>
          <w:p w14:paraId="21CFFF85" w14:textId="77777777" w:rsidR="00E82792" w:rsidRPr="002F5716" w:rsidRDefault="00E82792" w:rsidP="000540CB">
            <w:pPr>
              <w:rPr>
                <w:rFonts w:ascii="Times New Roman" w:hAnsi="Times New Roman" w:cs="Times New Roman"/>
                <w:sz w:val="24"/>
                <w:szCs w:val="24"/>
              </w:rPr>
            </w:pPr>
          </w:p>
        </w:tc>
      </w:tr>
      <w:tr w:rsidR="00E82792" w:rsidRPr="002F5716" w14:paraId="59093A43" w14:textId="77777777" w:rsidTr="000540CB">
        <w:tc>
          <w:tcPr>
            <w:tcW w:w="4320" w:type="dxa"/>
          </w:tcPr>
          <w:p w14:paraId="2B3BA8E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Extensions / alternate flows</w:t>
            </w:r>
          </w:p>
        </w:tc>
        <w:tc>
          <w:tcPr>
            <w:tcW w:w="4320" w:type="dxa"/>
          </w:tcPr>
          <w:p w14:paraId="2ACABC0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Invalid QR Code.</w:t>
            </w:r>
          </w:p>
          <w:p w14:paraId="3E9CD8F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2. Subscription Expired.</w:t>
            </w:r>
          </w:p>
          <w:p w14:paraId="223BABC9"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3. QR Code Timed out.</w:t>
            </w:r>
          </w:p>
          <w:p w14:paraId="6639F8C3" w14:textId="77777777" w:rsidR="00E82792" w:rsidRPr="002F5716" w:rsidRDefault="00E82792" w:rsidP="000540CB">
            <w:pPr>
              <w:rPr>
                <w:rFonts w:ascii="Times New Roman" w:hAnsi="Times New Roman" w:cs="Times New Roman"/>
                <w:sz w:val="24"/>
                <w:szCs w:val="24"/>
              </w:rPr>
            </w:pPr>
          </w:p>
        </w:tc>
      </w:tr>
    </w:tbl>
    <w:p w14:paraId="520D0BFB" w14:textId="77777777" w:rsidR="00E82792" w:rsidRPr="002F5716" w:rsidRDefault="00E82792" w:rsidP="00E82792">
      <w:pPr>
        <w:rPr>
          <w:rFonts w:ascii="Times New Roman" w:hAnsi="Times New Roman" w:cs="Times New Roman"/>
          <w:sz w:val="24"/>
          <w:szCs w:val="24"/>
        </w:rPr>
      </w:pPr>
    </w:p>
    <w:p w14:paraId="59918EBF"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UC-04 — Record timestamp (in/out)</w:t>
      </w:r>
    </w:p>
    <w:p w14:paraId="401E2B2D"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2D98DFB0" w14:textId="77777777" w:rsidTr="000540CB">
        <w:tc>
          <w:tcPr>
            <w:tcW w:w="4320" w:type="dxa"/>
          </w:tcPr>
          <w:p w14:paraId="606B2580"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098A9CA2"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25A7B35E" w14:textId="77777777" w:rsidR="00E82792" w:rsidRPr="002F5716" w:rsidRDefault="00E82792" w:rsidP="000540CB">
            <w:pPr>
              <w:rPr>
                <w:rFonts w:ascii="Times New Roman" w:hAnsi="Times New Roman" w:cs="Times New Roman"/>
                <w:sz w:val="24"/>
                <w:szCs w:val="24"/>
              </w:rPr>
            </w:pPr>
          </w:p>
        </w:tc>
      </w:tr>
      <w:tr w:rsidR="00E82792" w:rsidRPr="002F5716" w14:paraId="27F1477C" w14:textId="77777777" w:rsidTr="000540CB">
        <w:trPr>
          <w:trHeight w:val="845"/>
        </w:trPr>
        <w:tc>
          <w:tcPr>
            <w:tcW w:w="4320" w:type="dxa"/>
          </w:tcPr>
          <w:p w14:paraId="5CCA21C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517F9E8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Create a log entry for member arrival or departure.</w:t>
            </w:r>
          </w:p>
        </w:tc>
      </w:tr>
      <w:tr w:rsidR="00E82792" w:rsidRPr="002F5716" w14:paraId="4FAC46FE" w14:textId="77777777" w:rsidTr="000540CB">
        <w:trPr>
          <w:trHeight w:val="890"/>
        </w:trPr>
        <w:tc>
          <w:tcPr>
            <w:tcW w:w="4320" w:type="dxa"/>
          </w:tcPr>
          <w:p w14:paraId="6E501A7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1215215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Gym System (backend), triggered by scan/auth events</w:t>
            </w:r>
          </w:p>
        </w:tc>
      </w:tr>
      <w:tr w:rsidR="00E82792" w:rsidRPr="002F5716" w14:paraId="2B4A7612" w14:textId="77777777" w:rsidTr="000540CB">
        <w:trPr>
          <w:trHeight w:val="710"/>
        </w:trPr>
        <w:tc>
          <w:tcPr>
            <w:tcW w:w="4320" w:type="dxa"/>
          </w:tcPr>
          <w:p w14:paraId="1F2C4FF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0203D04F"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Time-series database, member profile service</w:t>
            </w:r>
          </w:p>
          <w:p w14:paraId="675B0E8F" w14:textId="77777777" w:rsidR="00E82792" w:rsidRPr="002F5716" w:rsidRDefault="00E82792" w:rsidP="000540CB">
            <w:pPr>
              <w:rPr>
                <w:rFonts w:ascii="Times New Roman" w:hAnsi="Times New Roman" w:cs="Times New Roman"/>
                <w:sz w:val="24"/>
                <w:szCs w:val="24"/>
              </w:rPr>
            </w:pPr>
          </w:p>
        </w:tc>
      </w:tr>
      <w:tr w:rsidR="00E82792" w:rsidRPr="002F5716" w14:paraId="4A1BE86A" w14:textId="77777777" w:rsidTr="000540CB">
        <w:trPr>
          <w:trHeight w:val="710"/>
        </w:trPr>
        <w:tc>
          <w:tcPr>
            <w:tcW w:w="4320" w:type="dxa"/>
          </w:tcPr>
          <w:p w14:paraId="62A04D27"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3ABCCF59"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authenticated and subscription validated (if required).</w:t>
            </w:r>
          </w:p>
          <w:p w14:paraId="786B5EAC" w14:textId="77777777" w:rsidR="00E82792" w:rsidRPr="002F5716" w:rsidRDefault="00E82792" w:rsidP="000540CB">
            <w:pPr>
              <w:rPr>
                <w:rFonts w:ascii="Times New Roman" w:hAnsi="Times New Roman" w:cs="Times New Roman"/>
                <w:sz w:val="24"/>
                <w:szCs w:val="24"/>
              </w:rPr>
            </w:pPr>
          </w:p>
        </w:tc>
      </w:tr>
      <w:tr w:rsidR="00E82792" w:rsidRPr="002F5716" w14:paraId="582406C2" w14:textId="77777777" w:rsidTr="000540CB">
        <w:trPr>
          <w:trHeight w:val="890"/>
        </w:trPr>
        <w:tc>
          <w:tcPr>
            <w:tcW w:w="4320" w:type="dxa"/>
          </w:tcPr>
          <w:p w14:paraId="2BB0152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1D277F0A"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Persistent timestamp record with </w:t>
            </w:r>
            <w:proofErr w:type="spellStart"/>
            <w:r w:rsidRPr="002F5716">
              <w:rPr>
                <w:rFonts w:ascii="Times New Roman" w:hAnsi="Times New Roman" w:cs="Times New Roman"/>
                <w:sz w:val="24"/>
                <w:szCs w:val="24"/>
              </w:rPr>
              <w:t>memberID</w:t>
            </w:r>
            <w:proofErr w:type="spellEnd"/>
            <w:r w:rsidRPr="002F5716">
              <w:rPr>
                <w:rFonts w:ascii="Times New Roman" w:hAnsi="Times New Roman" w:cs="Times New Roman"/>
                <w:sz w:val="24"/>
                <w:szCs w:val="24"/>
              </w:rPr>
              <w:t>, time, location and event type (IN/OUT).</w:t>
            </w:r>
          </w:p>
          <w:p w14:paraId="0F415344" w14:textId="77777777" w:rsidR="00E82792" w:rsidRPr="002F5716" w:rsidRDefault="00E82792" w:rsidP="000540CB">
            <w:pPr>
              <w:rPr>
                <w:rFonts w:ascii="Times New Roman" w:hAnsi="Times New Roman" w:cs="Times New Roman"/>
                <w:sz w:val="24"/>
                <w:szCs w:val="24"/>
              </w:rPr>
            </w:pPr>
          </w:p>
        </w:tc>
      </w:tr>
      <w:tr w:rsidR="00E82792" w:rsidRPr="002F5716" w14:paraId="5BF50E4C" w14:textId="77777777" w:rsidTr="000540CB">
        <w:trPr>
          <w:trHeight w:val="620"/>
        </w:trPr>
        <w:tc>
          <w:tcPr>
            <w:tcW w:w="4320" w:type="dxa"/>
          </w:tcPr>
          <w:p w14:paraId="79241D0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7979E270"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No record </w:t>
            </w:r>
            <w:proofErr w:type="gramStart"/>
            <w:r w:rsidRPr="002F5716">
              <w:rPr>
                <w:rFonts w:ascii="Times New Roman" w:hAnsi="Times New Roman" w:cs="Times New Roman"/>
                <w:sz w:val="24"/>
                <w:szCs w:val="24"/>
              </w:rPr>
              <w:t>create</w:t>
            </w:r>
            <w:r>
              <w:rPr>
                <w:rFonts w:ascii="Times New Roman" w:hAnsi="Times New Roman" w:cs="Times New Roman"/>
                <w:sz w:val="24"/>
                <w:szCs w:val="24"/>
              </w:rPr>
              <w:t>d</w:t>
            </w:r>
            <w:proofErr w:type="gramEnd"/>
            <w:r>
              <w:rPr>
                <w:rFonts w:ascii="Times New Roman" w:hAnsi="Times New Roman" w:cs="Times New Roman"/>
                <w:sz w:val="24"/>
                <w:szCs w:val="24"/>
              </w:rPr>
              <w:t>.</w:t>
            </w:r>
          </w:p>
          <w:p w14:paraId="53F0E7AF" w14:textId="77777777" w:rsidR="00E82792" w:rsidRPr="002F5716" w:rsidRDefault="00E82792" w:rsidP="000540CB">
            <w:pPr>
              <w:rPr>
                <w:rFonts w:ascii="Times New Roman" w:hAnsi="Times New Roman" w:cs="Times New Roman"/>
                <w:sz w:val="24"/>
                <w:szCs w:val="24"/>
              </w:rPr>
            </w:pPr>
          </w:p>
        </w:tc>
      </w:tr>
      <w:tr w:rsidR="00E82792" w:rsidRPr="002F5716" w14:paraId="6D496EA8" w14:textId="77777777" w:rsidTr="000540CB">
        <w:trPr>
          <w:trHeight w:val="620"/>
        </w:trPr>
        <w:tc>
          <w:tcPr>
            <w:tcW w:w="4320" w:type="dxa"/>
          </w:tcPr>
          <w:p w14:paraId="63325EC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1E6A40E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Authentication success; manual check-in/out by staff; scheduled auto-checkout.</w:t>
            </w:r>
          </w:p>
        </w:tc>
      </w:tr>
      <w:tr w:rsidR="00E82792" w:rsidRPr="002F5716" w14:paraId="45CD5FB1" w14:textId="77777777" w:rsidTr="000540CB">
        <w:trPr>
          <w:trHeight w:val="1610"/>
        </w:trPr>
        <w:tc>
          <w:tcPr>
            <w:tcW w:w="4320" w:type="dxa"/>
          </w:tcPr>
          <w:p w14:paraId="35270377"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34BCBD61"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Received event (</w:t>
            </w:r>
            <w:proofErr w:type="spellStart"/>
            <w:r w:rsidRPr="002F5716">
              <w:rPr>
                <w:rFonts w:ascii="Times New Roman" w:hAnsi="Times New Roman" w:cs="Times New Roman"/>
                <w:sz w:val="24"/>
                <w:szCs w:val="24"/>
              </w:rPr>
              <w:t>memberID</w:t>
            </w:r>
            <w:proofErr w:type="spellEnd"/>
            <w:r w:rsidRPr="002F5716">
              <w:rPr>
                <w:rFonts w:ascii="Times New Roman" w:hAnsi="Times New Roman" w:cs="Times New Roman"/>
                <w:sz w:val="24"/>
                <w:szCs w:val="24"/>
              </w:rPr>
              <w:t>, IN/OUT).</w:t>
            </w:r>
            <w:r w:rsidRPr="002F5716">
              <w:rPr>
                <w:rFonts w:ascii="Times New Roman" w:hAnsi="Times New Roman" w:cs="Times New Roman"/>
                <w:sz w:val="24"/>
                <w:szCs w:val="24"/>
              </w:rPr>
              <w:br/>
              <w:t>2. Validate event ordering (prevent duplicate INs or OUTs).</w:t>
            </w:r>
            <w:r w:rsidRPr="002F5716">
              <w:rPr>
                <w:rFonts w:ascii="Times New Roman" w:hAnsi="Times New Roman" w:cs="Times New Roman"/>
                <w:sz w:val="24"/>
                <w:szCs w:val="24"/>
              </w:rPr>
              <w:br/>
              <w:t>3. Persist timestamp with metadata (</w:t>
            </w:r>
            <w:proofErr w:type="spellStart"/>
            <w:r w:rsidRPr="002F5716">
              <w:rPr>
                <w:rFonts w:ascii="Times New Roman" w:hAnsi="Times New Roman" w:cs="Times New Roman"/>
                <w:sz w:val="24"/>
                <w:szCs w:val="24"/>
              </w:rPr>
              <w:t>deviceID</w:t>
            </w:r>
            <w:proofErr w:type="spellEnd"/>
            <w:r w:rsidRPr="002F5716">
              <w:rPr>
                <w:rFonts w:ascii="Times New Roman" w:hAnsi="Times New Roman" w:cs="Times New Roman"/>
                <w:sz w:val="24"/>
                <w:szCs w:val="24"/>
              </w:rPr>
              <w:t xml:space="preserve">, </w:t>
            </w:r>
            <w:proofErr w:type="spellStart"/>
            <w:r w:rsidRPr="002F5716">
              <w:rPr>
                <w:rFonts w:ascii="Times New Roman" w:hAnsi="Times New Roman" w:cs="Times New Roman"/>
                <w:sz w:val="24"/>
                <w:szCs w:val="24"/>
              </w:rPr>
              <w:t>gateID</w:t>
            </w:r>
            <w:proofErr w:type="spellEnd"/>
            <w:r w:rsidRPr="002F5716">
              <w:rPr>
                <w:rFonts w:ascii="Times New Roman" w:hAnsi="Times New Roman" w:cs="Times New Roman"/>
                <w:sz w:val="24"/>
                <w:szCs w:val="24"/>
              </w:rPr>
              <w:t>).</w:t>
            </w:r>
            <w:r w:rsidRPr="002F5716">
              <w:rPr>
                <w:rFonts w:ascii="Times New Roman" w:hAnsi="Times New Roman" w:cs="Times New Roman"/>
                <w:sz w:val="24"/>
                <w:szCs w:val="24"/>
              </w:rPr>
              <w:br/>
              <w:t>4. Return acknowledgement.</w:t>
            </w:r>
          </w:p>
          <w:p w14:paraId="47BA0136" w14:textId="77777777" w:rsidR="00E82792" w:rsidRPr="002F5716" w:rsidRDefault="00E82792" w:rsidP="000540CB">
            <w:pPr>
              <w:rPr>
                <w:rFonts w:ascii="Times New Roman" w:hAnsi="Times New Roman" w:cs="Times New Roman"/>
                <w:sz w:val="24"/>
                <w:szCs w:val="24"/>
              </w:rPr>
            </w:pPr>
          </w:p>
        </w:tc>
      </w:tr>
      <w:tr w:rsidR="00E82792" w:rsidRPr="002F5716" w14:paraId="2D26CDF5" w14:textId="77777777" w:rsidTr="000540CB">
        <w:trPr>
          <w:trHeight w:val="1250"/>
        </w:trPr>
        <w:tc>
          <w:tcPr>
            <w:tcW w:w="4320" w:type="dxa"/>
          </w:tcPr>
          <w:p w14:paraId="72DCD26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Extensions / alternate flows</w:t>
            </w:r>
          </w:p>
        </w:tc>
        <w:tc>
          <w:tcPr>
            <w:tcW w:w="4320" w:type="dxa"/>
          </w:tcPr>
          <w:p w14:paraId="1C81AA98"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Duplicate IN detected → flag for staff review and optionally deny second IN.</w:t>
            </w:r>
            <w:r w:rsidRPr="002F5716">
              <w:rPr>
                <w:rFonts w:ascii="Times New Roman" w:hAnsi="Times New Roman" w:cs="Times New Roman"/>
                <w:sz w:val="24"/>
                <w:szCs w:val="24"/>
              </w:rPr>
              <w:br/>
              <w:t xml:space="preserve">DB write fails → </w:t>
            </w:r>
            <w:r>
              <w:rPr>
                <w:rFonts w:ascii="Times New Roman" w:hAnsi="Times New Roman" w:cs="Times New Roman"/>
                <w:sz w:val="24"/>
                <w:szCs w:val="24"/>
              </w:rPr>
              <w:t>notify the administrator</w:t>
            </w:r>
            <w:r w:rsidRPr="002F5716">
              <w:rPr>
                <w:rFonts w:ascii="Times New Roman" w:hAnsi="Times New Roman" w:cs="Times New Roman"/>
                <w:sz w:val="24"/>
                <w:szCs w:val="24"/>
              </w:rPr>
              <w:t>.</w:t>
            </w:r>
          </w:p>
          <w:p w14:paraId="357A3A99" w14:textId="77777777" w:rsidR="00E82792" w:rsidRPr="002F5716" w:rsidRDefault="00E82792" w:rsidP="000540CB">
            <w:pPr>
              <w:rPr>
                <w:rFonts w:ascii="Times New Roman" w:hAnsi="Times New Roman" w:cs="Times New Roman"/>
                <w:sz w:val="24"/>
                <w:szCs w:val="24"/>
              </w:rPr>
            </w:pPr>
          </w:p>
        </w:tc>
      </w:tr>
    </w:tbl>
    <w:p w14:paraId="44B809B1" w14:textId="77777777" w:rsidR="00E82792" w:rsidRPr="002F5716" w:rsidRDefault="00E82792" w:rsidP="00E82792">
      <w:pPr>
        <w:rPr>
          <w:rFonts w:ascii="Times New Roman" w:hAnsi="Times New Roman" w:cs="Times New Roman"/>
          <w:sz w:val="24"/>
          <w:szCs w:val="24"/>
        </w:rPr>
      </w:pPr>
    </w:p>
    <w:p w14:paraId="6358B566"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UC-05 — Buy subscription</w:t>
      </w:r>
    </w:p>
    <w:p w14:paraId="5D33EBAF"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30D9FE08" w14:textId="77777777" w:rsidTr="000540CB">
        <w:tc>
          <w:tcPr>
            <w:tcW w:w="4320" w:type="dxa"/>
          </w:tcPr>
          <w:p w14:paraId="2BE58C6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2048914E"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1AFB2C2A" w14:textId="77777777" w:rsidR="00E82792" w:rsidRPr="002F5716" w:rsidRDefault="00E82792" w:rsidP="000540CB">
            <w:pPr>
              <w:rPr>
                <w:rFonts w:ascii="Times New Roman" w:hAnsi="Times New Roman" w:cs="Times New Roman"/>
                <w:sz w:val="24"/>
                <w:szCs w:val="24"/>
              </w:rPr>
            </w:pPr>
          </w:p>
        </w:tc>
      </w:tr>
      <w:tr w:rsidR="00E82792" w:rsidRPr="002F5716" w14:paraId="2F50AA6B" w14:textId="77777777" w:rsidTr="000540CB">
        <w:trPr>
          <w:trHeight w:val="818"/>
        </w:trPr>
        <w:tc>
          <w:tcPr>
            <w:tcW w:w="4320" w:type="dxa"/>
          </w:tcPr>
          <w:p w14:paraId="35F34A4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517569AC"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purchases or renews a subscription via the app</w:t>
            </w:r>
            <w:r>
              <w:rPr>
                <w:rFonts w:ascii="Times New Roman" w:hAnsi="Times New Roman" w:cs="Times New Roman"/>
                <w:sz w:val="24"/>
                <w:szCs w:val="24"/>
              </w:rPr>
              <w:t xml:space="preserve"> or website.</w:t>
            </w:r>
          </w:p>
          <w:p w14:paraId="2063CA32" w14:textId="77777777" w:rsidR="00E82792" w:rsidRPr="002F5716" w:rsidRDefault="00E82792" w:rsidP="000540CB">
            <w:pPr>
              <w:rPr>
                <w:rFonts w:ascii="Times New Roman" w:hAnsi="Times New Roman" w:cs="Times New Roman"/>
                <w:sz w:val="24"/>
                <w:szCs w:val="24"/>
              </w:rPr>
            </w:pPr>
          </w:p>
        </w:tc>
      </w:tr>
      <w:tr w:rsidR="00E82792" w:rsidRPr="002F5716" w14:paraId="320393C4" w14:textId="77777777" w:rsidTr="000540CB">
        <w:trPr>
          <w:trHeight w:val="440"/>
        </w:trPr>
        <w:tc>
          <w:tcPr>
            <w:tcW w:w="4320" w:type="dxa"/>
          </w:tcPr>
          <w:p w14:paraId="44A6A4E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48124B67"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w:t>
            </w:r>
          </w:p>
          <w:p w14:paraId="00E37B73" w14:textId="77777777" w:rsidR="00E82792" w:rsidRPr="002F5716" w:rsidRDefault="00E82792" w:rsidP="000540CB">
            <w:pPr>
              <w:rPr>
                <w:rFonts w:ascii="Times New Roman" w:hAnsi="Times New Roman" w:cs="Times New Roman"/>
                <w:sz w:val="24"/>
                <w:szCs w:val="24"/>
              </w:rPr>
            </w:pPr>
          </w:p>
        </w:tc>
      </w:tr>
      <w:tr w:rsidR="00E82792" w:rsidRPr="002F5716" w14:paraId="69D8CF41" w14:textId="77777777" w:rsidTr="000540CB">
        <w:trPr>
          <w:trHeight w:val="890"/>
        </w:trPr>
        <w:tc>
          <w:tcPr>
            <w:tcW w:w="4320" w:type="dxa"/>
          </w:tcPr>
          <w:p w14:paraId="4E48876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4F7EEDB8"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Payment gateway, Billing service, Validate subscription (UC-02), Email/notification service</w:t>
            </w:r>
          </w:p>
          <w:p w14:paraId="53727AAB" w14:textId="77777777" w:rsidR="00E82792" w:rsidRPr="002F5716" w:rsidRDefault="00E82792" w:rsidP="000540CB">
            <w:pPr>
              <w:rPr>
                <w:rFonts w:ascii="Times New Roman" w:hAnsi="Times New Roman" w:cs="Times New Roman"/>
                <w:sz w:val="24"/>
                <w:szCs w:val="24"/>
              </w:rPr>
            </w:pPr>
          </w:p>
        </w:tc>
      </w:tr>
      <w:tr w:rsidR="00E82792" w:rsidRPr="002F5716" w14:paraId="71C7D0C4" w14:textId="77777777" w:rsidTr="000540CB">
        <w:tc>
          <w:tcPr>
            <w:tcW w:w="4320" w:type="dxa"/>
          </w:tcPr>
          <w:p w14:paraId="3D93E85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6E45823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Member account </w:t>
            </w:r>
            <w:proofErr w:type="gramStart"/>
            <w:r w:rsidRPr="002F5716">
              <w:rPr>
                <w:rFonts w:ascii="Times New Roman" w:hAnsi="Times New Roman" w:cs="Times New Roman"/>
                <w:sz w:val="24"/>
                <w:szCs w:val="24"/>
              </w:rPr>
              <w:t>exists;</w:t>
            </w:r>
            <w:proofErr w:type="gramEnd"/>
            <w:r w:rsidRPr="002F5716">
              <w:rPr>
                <w:rFonts w:ascii="Times New Roman" w:hAnsi="Times New Roman" w:cs="Times New Roman"/>
                <w:sz w:val="24"/>
                <w:szCs w:val="24"/>
              </w:rPr>
              <w:t xml:space="preserve"> payment method available.</w:t>
            </w:r>
          </w:p>
          <w:p w14:paraId="7BA13053" w14:textId="77777777" w:rsidR="00E82792" w:rsidRPr="002F5716" w:rsidRDefault="00E82792" w:rsidP="000540CB">
            <w:pPr>
              <w:rPr>
                <w:rFonts w:ascii="Times New Roman" w:hAnsi="Times New Roman" w:cs="Times New Roman"/>
                <w:sz w:val="24"/>
                <w:szCs w:val="24"/>
              </w:rPr>
            </w:pPr>
          </w:p>
        </w:tc>
      </w:tr>
      <w:tr w:rsidR="00E82792" w:rsidRPr="002F5716" w14:paraId="3F8AD355" w14:textId="77777777" w:rsidTr="000540CB">
        <w:tc>
          <w:tcPr>
            <w:tcW w:w="4320" w:type="dxa"/>
          </w:tcPr>
          <w:p w14:paraId="19A0EFB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4E18BA0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Subscription becomes active or </w:t>
            </w:r>
            <w:proofErr w:type="gramStart"/>
            <w:r w:rsidRPr="002F5716">
              <w:rPr>
                <w:rFonts w:ascii="Times New Roman" w:hAnsi="Times New Roman" w:cs="Times New Roman"/>
                <w:sz w:val="24"/>
                <w:szCs w:val="24"/>
              </w:rPr>
              <w:t>extended</w:t>
            </w:r>
            <w:proofErr w:type="gramEnd"/>
            <w:r w:rsidRPr="002F5716">
              <w:rPr>
                <w:rFonts w:ascii="Times New Roman" w:hAnsi="Times New Roman" w:cs="Times New Roman"/>
                <w:sz w:val="24"/>
                <w:szCs w:val="24"/>
              </w:rPr>
              <w:t xml:space="preserve"> and </w:t>
            </w:r>
            <w:proofErr w:type="gramStart"/>
            <w:r w:rsidRPr="002F5716">
              <w:rPr>
                <w:rFonts w:ascii="Times New Roman" w:hAnsi="Times New Roman" w:cs="Times New Roman"/>
                <w:sz w:val="24"/>
                <w:szCs w:val="24"/>
              </w:rPr>
              <w:t>member receives</w:t>
            </w:r>
            <w:proofErr w:type="gramEnd"/>
            <w:r w:rsidRPr="002F5716">
              <w:rPr>
                <w:rFonts w:ascii="Times New Roman" w:hAnsi="Times New Roman" w:cs="Times New Roman"/>
                <w:sz w:val="24"/>
                <w:szCs w:val="24"/>
              </w:rPr>
              <w:t xml:space="preserve"> confirmation; subscription data updated in system.</w:t>
            </w:r>
          </w:p>
          <w:p w14:paraId="25A4D4F7" w14:textId="77777777" w:rsidR="00E82792" w:rsidRPr="002F5716" w:rsidRDefault="00E82792" w:rsidP="000540CB">
            <w:pPr>
              <w:rPr>
                <w:rFonts w:ascii="Times New Roman" w:hAnsi="Times New Roman" w:cs="Times New Roman"/>
                <w:sz w:val="24"/>
                <w:szCs w:val="24"/>
              </w:rPr>
            </w:pPr>
          </w:p>
        </w:tc>
      </w:tr>
      <w:tr w:rsidR="00E82792" w:rsidRPr="002F5716" w14:paraId="55EC58F2" w14:textId="77777777" w:rsidTr="000540CB">
        <w:tc>
          <w:tcPr>
            <w:tcW w:w="4320" w:type="dxa"/>
          </w:tcPr>
          <w:p w14:paraId="4BDA484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1013DB49"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Payment fails; system rolls back partial changes; member notified.</w:t>
            </w:r>
          </w:p>
          <w:p w14:paraId="64D02CED" w14:textId="77777777" w:rsidR="00E82792" w:rsidRPr="002F5716" w:rsidRDefault="00E82792" w:rsidP="000540CB">
            <w:pPr>
              <w:rPr>
                <w:rFonts w:ascii="Times New Roman" w:hAnsi="Times New Roman" w:cs="Times New Roman"/>
                <w:sz w:val="24"/>
                <w:szCs w:val="24"/>
              </w:rPr>
            </w:pPr>
          </w:p>
          <w:p w14:paraId="21585CC9" w14:textId="77777777" w:rsidR="00E82792" w:rsidRPr="002F5716" w:rsidRDefault="00E82792" w:rsidP="000540CB">
            <w:pPr>
              <w:rPr>
                <w:rFonts w:ascii="Times New Roman" w:hAnsi="Times New Roman" w:cs="Times New Roman"/>
                <w:sz w:val="24"/>
                <w:szCs w:val="24"/>
              </w:rPr>
            </w:pPr>
          </w:p>
        </w:tc>
      </w:tr>
      <w:tr w:rsidR="00E82792" w:rsidRPr="002F5716" w14:paraId="6E8166A2" w14:textId="77777777" w:rsidTr="000540CB">
        <w:tc>
          <w:tcPr>
            <w:tcW w:w="4320" w:type="dxa"/>
          </w:tcPr>
          <w:p w14:paraId="671D122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614E64F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Member selects new </w:t>
            </w:r>
            <w:proofErr w:type="gramStart"/>
            <w:r w:rsidRPr="002F5716">
              <w:rPr>
                <w:rFonts w:ascii="Times New Roman" w:hAnsi="Times New Roman" w:cs="Times New Roman"/>
                <w:sz w:val="24"/>
                <w:szCs w:val="24"/>
              </w:rPr>
              <w:t>plan</w:t>
            </w:r>
            <w:proofErr w:type="gramEnd"/>
            <w:r w:rsidRPr="002F5716">
              <w:rPr>
                <w:rFonts w:ascii="Times New Roman" w:hAnsi="Times New Roman" w:cs="Times New Roman"/>
                <w:sz w:val="24"/>
                <w:szCs w:val="24"/>
              </w:rPr>
              <w:t xml:space="preserve"> or renewal from UI.</w:t>
            </w:r>
          </w:p>
          <w:p w14:paraId="178543A9" w14:textId="77777777" w:rsidR="00E82792" w:rsidRPr="002F5716" w:rsidRDefault="00E82792" w:rsidP="000540CB">
            <w:pPr>
              <w:rPr>
                <w:rFonts w:ascii="Times New Roman" w:hAnsi="Times New Roman" w:cs="Times New Roman"/>
                <w:sz w:val="24"/>
                <w:szCs w:val="24"/>
              </w:rPr>
            </w:pPr>
          </w:p>
        </w:tc>
      </w:tr>
      <w:tr w:rsidR="00E82792" w:rsidRPr="002F5716" w14:paraId="20F0EE9A" w14:textId="77777777" w:rsidTr="000540CB">
        <w:tc>
          <w:tcPr>
            <w:tcW w:w="4320" w:type="dxa"/>
          </w:tcPr>
          <w:p w14:paraId="754B568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6644493F"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Member selects plan and payment method.</w:t>
            </w:r>
            <w:r w:rsidRPr="002F5716">
              <w:rPr>
                <w:rFonts w:ascii="Times New Roman" w:hAnsi="Times New Roman" w:cs="Times New Roman"/>
                <w:sz w:val="24"/>
                <w:szCs w:val="24"/>
              </w:rPr>
              <w:br/>
              <w:t>2. System shows price &amp; terms; member confirms.</w:t>
            </w:r>
            <w:r w:rsidRPr="002F5716">
              <w:rPr>
                <w:rFonts w:ascii="Times New Roman" w:hAnsi="Times New Roman" w:cs="Times New Roman"/>
                <w:sz w:val="24"/>
                <w:szCs w:val="24"/>
              </w:rPr>
              <w:br/>
              <w:t>3. System processes payment via gateway.</w:t>
            </w:r>
            <w:r w:rsidRPr="002F5716">
              <w:rPr>
                <w:rFonts w:ascii="Times New Roman" w:hAnsi="Times New Roman" w:cs="Times New Roman"/>
                <w:sz w:val="24"/>
                <w:szCs w:val="24"/>
              </w:rPr>
              <w:br/>
              <w:t>4. Billing service activates subscription and updates member record.</w:t>
            </w:r>
            <w:r w:rsidRPr="002F5716">
              <w:rPr>
                <w:rFonts w:ascii="Times New Roman" w:hAnsi="Times New Roman" w:cs="Times New Roman"/>
                <w:sz w:val="24"/>
                <w:szCs w:val="24"/>
              </w:rPr>
              <w:br/>
              <w:t>5. System calls Validate subscription to ensure new status is visible.</w:t>
            </w:r>
            <w:r w:rsidRPr="002F5716">
              <w:rPr>
                <w:rFonts w:ascii="Times New Roman" w:hAnsi="Times New Roman" w:cs="Times New Roman"/>
                <w:sz w:val="24"/>
                <w:szCs w:val="24"/>
              </w:rPr>
              <w:br/>
              <w:t xml:space="preserve">6. Confirmation sent to </w:t>
            </w:r>
            <w:proofErr w:type="gramStart"/>
            <w:r w:rsidRPr="002F5716">
              <w:rPr>
                <w:rFonts w:ascii="Times New Roman" w:hAnsi="Times New Roman" w:cs="Times New Roman"/>
                <w:sz w:val="24"/>
                <w:szCs w:val="24"/>
              </w:rPr>
              <w:t>member</w:t>
            </w:r>
            <w:proofErr w:type="gramEnd"/>
            <w:r w:rsidRPr="002F5716">
              <w:rPr>
                <w:rFonts w:ascii="Times New Roman" w:hAnsi="Times New Roman" w:cs="Times New Roman"/>
                <w:sz w:val="24"/>
                <w:szCs w:val="24"/>
              </w:rPr>
              <w:t>.</w:t>
            </w:r>
          </w:p>
          <w:p w14:paraId="64BAD09F" w14:textId="77777777" w:rsidR="00E82792" w:rsidRPr="002F5716" w:rsidRDefault="00E82792" w:rsidP="000540CB">
            <w:pPr>
              <w:rPr>
                <w:rFonts w:ascii="Times New Roman" w:hAnsi="Times New Roman" w:cs="Times New Roman"/>
                <w:sz w:val="24"/>
                <w:szCs w:val="24"/>
              </w:rPr>
            </w:pPr>
          </w:p>
          <w:p w14:paraId="6DE262B0" w14:textId="77777777" w:rsidR="00E82792" w:rsidRPr="002F5716" w:rsidRDefault="00E82792" w:rsidP="000540CB">
            <w:pPr>
              <w:rPr>
                <w:rFonts w:ascii="Times New Roman" w:hAnsi="Times New Roman" w:cs="Times New Roman"/>
                <w:sz w:val="24"/>
                <w:szCs w:val="24"/>
              </w:rPr>
            </w:pPr>
          </w:p>
        </w:tc>
      </w:tr>
      <w:tr w:rsidR="00E82792" w:rsidRPr="002F5716" w14:paraId="75BA901B" w14:textId="77777777" w:rsidTr="000540CB">
        <w:tc>
          <w:tcPr>
            <w:tcW w:w="4320" w:type="dxa"/>
          </w:tcPr>
          <w:p w14:paraId="55FE5CB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Extensions / alternate flows</w:t>
            </w:r>
          </w:p>
        </w:tc>
        <w:tc>
          <w:tcPr>
            <w:tcW w:w="4320" w:type="dxa"/>
          </w:tcPr>
          <w:p w14:paraId="1A38B3D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Payment declined → show error, allow retry or alternate payment.</w:t>
            </w:r>
            <w:r w:rsidRPr="002F5716">
              <w:rPr>
                <w:rFonts w:ascii="Times New Roman" w:hAnsi="Times New Roman" w:cs="Times New Roman"/>
                <w:sz w:val="24"/>
                <w:szCs w:val="24"/>
              </w:rPr>
              <w:br/>
              <w:t xml:space="preserve">Activation fails → scheduled activation and notify </w:t>
            </w:r>
            <w:proofErr w:type="gramStart"/>
            <w:r w:rsidRPr="002F5716">
              <w:rPr>
                <w:rFonts w:ascii="Times New Roman" w:hAnsi="Times New Roman" w:cs="Times New Roman"/>
                <w:sz w:val="24"/>
                <w:szCs w:val="24"/>
              </w:rPr>
              <w:t>member</w:t>
            </w:r>
            <w:proofErr w:type="gramEnd"/>
            <w:r w:rsidRPr="002F5716">
              <w:rPr>
                <w:rFonts w:ascii="Times New Roman" w:hAnsi="Times New Roman" w:cs="Times New Roman"/>
                <w:sz w:val="24"/>
                <w:szCs w:val="24"/>
              </w:rPr>
              <w:t xml:space="preserve"> with expected time.</w:t>
            </w:r>
          </w:p>
          <w:p w14:paraId="0C5868F9" w14:textId="77777777" w:rsidR="00E82792" w:rsidRDefault="00E82792" w:rsidP="000540CB">
            <w:pPr>
              <w:rPr>
                <w:rFonts w:ascii="Times New Roman" w:hAnsi="Times New Roman" w:cs="Times New Roman"/>
                <w:sz w:val="24"/>
                <w:szCs w:val="24"/>
              </w:rPr>
            </w:pPr>
          </w:p>
          <w:p w14:paraId="36BFC377" w14:textId="77777777" w:rsidR="00E82792" w:rsidRPr="002F5716" w:rsidRDefault="00E82792" w:rsidP="000540CB">
            <w:pPr>
              <w:rPr>
                <w:rFonts w:ascii="Times New Roman" w:hAnsi="Times New Roman" w:cs="Times New Roman"/>
                <w:sz w:val="24"/>
                <w:szCs w:val="24"/>
              </w:rPr>
            </w:pPr>
          </w:p>
        </w:tc>
      </w:tr>
    </w:tbl>
    <w:p w14:paraId="113760E2" w14:textId="77777777" w:rsidR="00E82792" w:rsidRPr="002F5716" w:rsidRDefault="00E82792" w:rsidP="00E82792">
      <w:pPr>
        <w:rPr>
          <w:rFonts w:ascii="Times New Roman" w:hAnsi="Times New Roman" w:cs="Times New Roman"/>
          <w:sz w:val="24"/>
          <w:szCs w:val="24"/>
        </w:rPr>
      </w:pPr>
    </w:p>
    <w:p w14:paraId="148C885C"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UC-06 — Make an appointment</w:t>
      </w:r>
    </w:p>
    <w:p w14:paraId="6E57E51F"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3517A878" w14:textId="77777777" w:rsidTr="000540CB">
        <w:tc>
          <w:tcPr>
            <w:tcW w:w="4320" w:type="dxa"/>
          </w:tcPr>
          <w:p w14:paraId="3CFDBCD7"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6D425134"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24323493" w14:textId="77777777" w:rsidR="00E82792" w:rsidRPr="002F5716" w:rsidRDefault="00E82792" w:rsidP="000540CB">
            <w:pPr>
              <w:rPr>
                <w:rFonts w:ascii="Times New Roman" w:hAnsi="Times New Roman" w:cs="Times New Roman"/>
                <w:sz w:val="24"/>
                <w:szCs w:val="24"/>
              </w:rPr>
            </w:pPr>
          </w:p>
        </w:tc>
      </w:tr>
      <w:tr w:rsidR="00E82792" w:rsidRPr="002F5716" w14:paraId="795E37F2" w14:textId="77777777" w:rsidTr="000540CB">
        <w:trPr>
          <w:trHeight w:val="935"/>
        </w:trPr>
        <w:tc>
          <w:tcPr>
            <w:tcW w:w="4320" w:type="dxa"/>
          </w:tcPr>
          <w:p w14:paraId="67A6DED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07C05A8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schedules a trainer appointment.</w:t>
            </w:r>
          </w:p>
        </w:tc>
      </w:tr>
      <w:tr w:rsidR="00E82792" w:rsidRPr="002F5716" w14:paraId="6D804FDB" w14:textId="77777777" w:rsidTr="000540CB">
        <w:trPr>
          <w:trHeight w:val="710"/>
        </w:trPr>
        <w:tc>
          <w:tcPr>
            <w:tcW w:w="4320" w:type="dxa"/>
          </w:tcPr>
          <w:p w14:paraId="2E953A9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2DF6BB6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w:t>
            </w:r>
            <w:r>
              <w:rPr>
                <w:rFonts w:ascii="Times New Roman" w:hAnsi="Times New Roman" w:cs="Times New Roman"/>
                <w:sz w:val="24"/>
                <w:szCs w:val="24"/>
              </w:rPr>
              <w:t>, Instructor</w:t>
            </w:r>
          </w:p>
        </w:tc>
      </w:tr>
      <w:tr w:rsidR="00E82792" w:rsidRPr="002F5716" w14:paraId="0C1715A7" w14:textId="77777777" w:rsidTr="000540CB">
        <w:trPr>
          <w:trHeight w:val="980"/>
        </w:trPr>
        <w:tc>
          <w:tcPr>
            <w:tcW w:w="4320" w:type="dxa"/>
          </w:tcPr>
          <w:p w14:paraId="6E8484E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6CEBBE53"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Scheduling system, Trainer/staff, Validate subscription (UC-02), Notification service, Record timestamp (UC-04)</w:t>
            </w:r>
          </w:p>
          <w:p w14:paraId="2AF174B5" w14:textId="77777777" w:rsidR="00E82792" w:rsidRPr="002F5716" w:rsidRDefault="00E82792" w:rsidP="000540CB">
            <w:pPr>
              <w:rPr>
                <w:rFonts w:ascii="Times New Roman" w:hAnsi="Times New Roman" w:cs="Times New Roman"/>
                <w:sz w:val="24"/>
                <w:szCs w:val="24"/>
              </w:rPr>
            </w:pPr>
          </w:p>
        </w:tc>
      </w:tr>
      <w:tr w:rsidR="00E82792" w:rsidRPr="002F5716" w14:paraId="486E5A26" w14:textId="77777777" w:rsidTr="000540CB">
        <w:trPr>
          <w:trHeight w:val="800"/>
        </w:trPr>
        <w:tc>
          <w:tcPr>
            <w:tcW w:w="4320" w:type="dxa"/>
          </w:tcPr>
          <w:p w14:paraId="6CA66F9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481428C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Member authenticated; scheduling data (availability) </w:t>
            </w:r>
            <w:proofErr w:type="gramStart"/>
            <w:r w:rsidRPr="002F5716">
              <w:rPr>
                <w:rFonts w:ascii="Times New Roman" w:hAnsi="Times New Roman" w:cs="Times New Roman"/>
                <w:sz w:val="24"/>
                <w:szCs w:val="24"/>
              </w:rPr>
              <w:t>up-to-date</w:t>
            </w:r>
            <w:proofErr w:type="gramEnd"/>
            <w:r w:rsidRPr="002F5716">
              <w:rPr>
                <w:rFonts w:ascii="Times New Roman" w:hAnsi="Times New Roman" w:cs="Times New Roman"/>
                <w:sz w:val="24"/>
                <w:szCs w:val="24"/>
              </w:rPr>
              <w:t>.</w:t>
            </w:r>
          </w:p>
        </w:tc>
      </w:tr>
      <w:tr w:rsidR="00E82792" w:rsidRPr="002F5716" w14:paraId="2ECD2BEC" w14:textId="77777777" w:rsidTr="000540CB">
        <w:trPr>
          <w:trHeight w:val="1340"/>
        </w:trPr>
        <w:tc>
          <w:tcPr>
            <w:tcW w:w="4320" w:type="dxa"/>
          </w:tcPr>
          <w:p w14:paraId="4C85528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31BCB08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Appointment is created, calendar updated, notifications sent to member/trainer.</w:t>
            </w:r>
          </w:p>
        </w:tc>
      </w:tr>
      <w:tr w:rsidR="00E82792" w:rsidRPr="002F5716" w14:paraId="40941DA8" w14:textId="77777777" w:rsidTr="000540CB">
        <w:trPr>
          <w:trHeight w:val="890"/>
        </w:trPr>
        <w:tc>
          <w:tcPr>
            <w:tcW w:w="4320" w:type="dxa"/>
          </w:tcPr>
          <w:p w14:paraId="101AC066"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6D53BD5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Time slot unavailable; appointment not created.</w:t>
            </w:r>
          </w:p>
        </w:tc>
      </w:tr>
      <w:tr w:rsidR="00E82792" w:rsidRPr="002F5716" w14:paraId="5EBB9CAD" w14:textId="77777777" w:rsidTr="000540CB">
        <w:trPr>
          <w:trHeight w:val="980"/>
        </w:trPr>
        <w:tc>
          <w:tcPr>
            <w:tcW w:w="4320" w:type="dxa"/>
          </w:tcPr>
          <w:p w14:paraId="0D42888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4C7C7C5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selects time</w:t>
            </w:r>
            <w:r>
              <w:rPr>
                <w:rFonts w:ascii="Times New Roman" w:hAnsi="Times New Roman" w:cs="Times New Roman"/>
                <w:sz w:val="24"/>
                <w:szCs w:val="24"/>
              </w:rPr>
              <w:t xml:space="preserve"> </w:t>
            </w:r>
            <w:r w:rsidRPr="002F5716">
              <w:rPr>
                <w:rFonts w:ascii="Times New Roman" w:hAnsi="Times New Roman" w:cs="Times New Roman"/>
                <w:sz w:val="24"/>
                <w:szCs w:val="24"/>
              </w:rPr>
              <w:t xml:space="preserve">slot </w:t>
            </w:r>
            <w:r>
              <w:rPr>
                <w:rFonts w:ascii="Times New Roman" w:hAnsi="Times New Roman" w:cs="Times New Roman"/>
                <w:sz w:val="24"/>
                <w:szCs w:val="24"/>
              </w:rPr>
              <w:t xml:space="preserve">and preferred instructor </w:t>
            </w:r>
            <w:r w:rsidRPr="002F5716">
              <w:rPr>
                <w:rFonts w:ascii="Times New Roman" w:hAnsi="Times New Roman" w:cs="Times New Roman"/>
                <w:sz w:val="24"/>
                <w:szCs w:val="24"/>
              </w:rPr>
              <w:t>in app.</w:t>
            </w:r>
          </w:p>
        </w:tc>
      </w:tr>
      <w:tr w:rsidR="00E82792" w:rsidRPr="002F5716" w14:paraId="370F4DA0" w14:textId="77777777" w:rsidTr="000540CB">
        <w:trPr>
          <w:trHeight w:val="3230"/>
        </w:trPr>
        <w:tc>
          <w:tcPr>
            <w:tcW w:w="4320" w:type="dxa"/>
          </w:tcPr>
          <w:p w14:paraId="5E768F1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055C0A9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Member browses available slots</w:t>
            </w:r>
            <w:r>
              <w:rPr>
                <w:rFonts w:ascii="Times New Roman" w:hAnsi="Times New Roman" w:cs="Times New Roman"/>
                <w:sz w:val="24"/>
                <w:szCs w:val="24"/>
              </w:rPr>
              <w:t xml:space="preserve">, instructor </w:t>
            </w:r>
            <w:r w:rsidRPr="002F5716">
              <w:rPr>
                <w:rFonts w:ascii="Times New Roman" w:hAnsi="Times New Roman" w:cs="Times New Roman"/>
                <w:sz w:val="24"/>
                <w:szCs w:val="24"/>
              </w:rPr>
              <w:t>and selects one.</w:t>
            </w:r>
            <w:r w:rsidRPr="002F5716">
              <w:rPr>
                <w:rFonts w:ascii="Times New Roman" w:hAnsi="Times New Roman" w:cs="Times New Roman"/>
                <w:sz w:val="24"/>
                <w:szCs w:val="24"/>
              </w:rPr>
              <w:br/>
              <w:t>2. System verifies member entitlement via Validate subscription.</w:t>
            </w:r>
            <w:r w:rsidRPr="002F5716">
              <w:rPr>
                <w:rFonts w:ascii="Times New Roman" w:hAnsi="Times New Roman" w:cs="Times New Roman"/>
                <w:sz w:val="24"/>
                <w:szCs w:val="24"/>
              </w:rPr>
              <w:br/>
              <w:t>3. System confirms slot availability and reserves it.</w:t>
            </w:r>
            <w:r w:rsidRPr="002F5716">
              <w:rPr>
                <w:rFonts w:ascii="Times New Roman" w:hAnsi="Times New Roman" w:cs="Times New Roman"/>
                <w:sz w:val="24"/>
                <w:szCs w:val="24"/>
              </w:rPr>
              <w:br/>
              <w:t xml:space="preserve">4. System saves </w:t>
            </w:r>
            <w:proofErr w:type="gramStart"/>
            <w:r w:rsidRPr="002F5716">
              <w:rPr>
                <w:rFonts w:ascii="Times New Roman" w:hAnsi="Times New Roman" w:cs="Times New Roman"/>
                <w:sz w:val="24"/>
                <w:szCs w:val="24"/>
              </w:rPr>
              <w:t>appointment</w:t>
            </w:r>
            <w:proofErr w:type="gramEnd"/>
            <w:r w:rsidRPr="002F5716">
              <w:rPr>
                <w:rFonts w:ascii="Times New Roman" w:hAnsi="Times New Roman" w:cs="Times New Roman"/>
                <w:sz w:val="24"/>
                <w:szCs w:val="24"/>
              </w:rPr>
              <w:t xml:space="preserve"> and notifies participants.</w:t>
            </w:r>
            <w:r w:rsidRPr="002F5716">
              <w:rPr>
                <w:rFonts w:ascii="Times New Roman" w:hAnsi="Times New Roman" w:cs="Times New Roman"/>
                <w:sz w:val="24"/>
                <w:szCs w:val="24"/>
              </w:rPr>
              <w:br/>
              <w:t>5. Optionally, system may create a calendar entry and reminder.</w:t>
            </w:r>
          </w:p>
        </w:tc>
      </w:tr>
      <w:tr w:rsidR="00E82792" w:rsidRPr="002F5716" w14:paraId="4F40E7B3" w14:textId="77777777" w:rsidTr="000540CB">
        <w:trPr>
          <w:trHeight w:val="1970"/>
        </w:trPr>
        <w:tc>
          <w:tcPr>
            <w:tcW w:w="4320" w:type="dxa"/>
          </w:tcPr>
          <w:p w14:paraId="6121B5E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Extensions / alternate flows</w:t>
            </w:r>
          </w:p>
        </w:tc>
        <w:tc>
          <w:tcPr>
            <w:tcW w:w="4320" w:type="dxa"/>
          </w:tcPr>
          <w:p w14:paraId="654B993C"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Insufficient entitlement → prompt to upgrade subscription (UC-05).</w:t>
            </w:r>
            <w:r w:rsidRPr="002F5716">
              <w:rPr>
                <w:rFonts w:ascii="Times New Roman" w:hAnsi="Times New Roman" w:cs="Times New Roman"/>
                <w:sz w:val="24"/>
                <w:szCs w:val="24"/>
              </w:rPr>
              <w:br/>
              <w:t>Slot was taken concurrently → present next available alternatives.</w:t>
            </w:r>
            <w:r w:rsidRPr="002F5716">
              <w:rPr>
                <w:rFonts w:ascii="Times New Roman" w:hAnsi="Times New Roman" w:cs="Times New Roman"/>
                <w:sz w:val="24"/>
                <w:szCs w:val="24"/>
              </w:rPr>
              <w:br/>
              <w:t>Member cancels → apply cancellation policy and notify trainer.</w:t>
            </w:r>
          </w:p>
          <w:p w14:paraId="20426F7C" w14:textId="77777777" w:rsidR="00E82792" w:rsidRDefault="00E82792" w:rsidP="000540CB">
            <w:pPr>
              <w:rPr>
                <w:rFonts w:ascii="Times New Roman" w:hAnsi="Times New Roman" w:cs="Times New Roman"/>
                <w:sz w:val="24"/>
                <w:szCs w:val="24"/>
              </w:rPr>
            </w:pPr>
          </w:p>
          <w:p w14:paraId="2FBBB5F9" w14:textId="77777777" w:rsidR="00E82792" w:rsidRPr="002F5716" w:rsidRDefault="00E82792" w:rsidP="000540CB">
            <w:pPr>
              <w:rPr>
                <w:rFonts w:ascii="Times New Roman" w:hAnsi="Times New Roman" w:cs="Times New Roman"/>
                <w:sz w:val="24"/>
                <w:szCs w:val="24"/>
              </w:rPr>
            </w:pPr>
          </w:p>
        </w:tc>
      </w:tr>
    </w:tbl>
    <w:p w14:paraId="08059A7E" w14:textId="77777777" w:rsidR="00E82792" w:rsidRPr="002F5716" w:rsidRDefault="00E82792" w:rsidP="00E82792">
      <w:pPr>
        <w:rPr>
          <w:rFonts w:ascii="Times New Roman" w:hAnsi="Times New Roman" w:cs="Times New Roman"/>
          <w:sz w:val="24"/>
          <w:szCs w:val="24"/>
        </w:rPr>
      </w:pPr>
    </w:p>
    <w:p w14:paraId="5A048CCB"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UC-07 — Mark workout done</w:t>
      </w:r>
    </w:p>
    <w:p w14:paraId="7B9A2A59"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1035EC3A" w14:textId="77777777" w:rsidTr="000540CB">
        <w:tc>
          <w:tcPr>
            <w:tcW w:w="4320" w:type="dxa"/>
          </w:tcPr>
          <w:p w14:paraId="64579A0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0FBD0EEF"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62F29B1F" w14:textId="77777777" w:rsidR="00E82792" w:rsidRPr="002F5716" w:rsidRDefault="00E82792" w:rsidP="000540CB">
            <w:pPr>
              <w:rPr>
                <w:rFonts w:ascii="Times New Roman" w:hAnsi="Times New Roman" w:cs="Times New Roman"/>
                <w:sz w:val="24"/>
                <w:szCs w:val="24"/>
              </w:rPr>
            </w:pPr>
          </w:p>
        </w:tc>
      </w:tr>
      <w:tr w:rsidR="00E82792" w:rsidRPr="002F5716" w14:paraId="2B031A22" w14:textId="77777777" w:rsidTr="000540CB">
        <w:tc>
          <w:tcPr>
            <w:tcW w:w="4320" w:type="dxa"/>
          </w:tcPr>
          <w:p w14:paraId="7FB41920"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3B34D956"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marks a scheduled workout or completed routine as done (for progress tracking).</w:t>
            </w:r>
          </w:p>
          <w:p w14:paraId="758283B1" w14:textId="77777777" w:rsidR="00E82792" w:rsidRPr="002F5716" w:rsidRDefault="00E82792" w:rsidP="000540CB">
            <w:pPr>
              <w:rPr>
                <w:rFonts w:ascii="Times New Roman" w:hAnsi="Times New Roman" w:cs="Times New Roman"/>
                <w:sz w:val="24"/>
                <w:szCs w:val="24"/>
              </w:rPr>
            </w:pPr>
          </w:p>
        </w:tc>
      </w:tr>
      <w:tr w:rsidR="00E82792" w:rsidRPr="002F5716" w14:paraId="63B110D0" w14:textId="77777777" w:rsidTr="000540CB">
        <w:tc>
          <w:tcPr>
            <w:tcW w:w="4320" w:type="dxa"/>
          </w:tcPr>
          <w:p w14:paraId="310E558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0DF316D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w:t>
            </w:r>
          </w:p>
          <w:p w14:paraId="41BF51C7" w14:textId="77777777" w:rsidR="00E82792" w:rsidRPr="002F5716" w:rsidRDefault="00E82792" w:rsidP="000540CB">
            <w:pPr>
              <w:rPr>
                <w:rFonts w:ascii="Times New Roman" w:hAnsi="Times New Roman" w:cs="Times New Roman"/>
                <w:sz w:val="24"/>
                <w:szCs w:val="24"/>
              </w:rPr>
            </w:pPr>
          </w:p>
        </w:tc>
      </w:tr>
      <w:tr w:rsidR="00E82792" w:rsidRPr="002F5716" w14:paraId="4A891F92" w14:textId="77777777" w:rsidTr="000540CB">
        <w:tc>
          <w:tcPr>
            <w:tcW w:w="4320" w:type="dxa"/>
          </w:tcPr>
          <w:p w14:paraId="1ADEED6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754578B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Workout scheduler, Progress tracking module (UC-08), Record timestamp (UC-04), Notification service</w:t>
            </w:r>
          </w:p>
          <w:p w14:paraId="053482C3" w14:textId="77777777" w:rsidR="00E82792" w:rsidRPr="002F5716" w:rsidRDefault="00E82792" w:rsidP="000540CB">
            <w:pPr>
              <w:rPr>
                <w:rFonts w:ascii="Times New Roman" w:hAnsi="Times New Roman" w:cs="Times New Roman"/>
                <w:sz w:val="24"/>
                <w:szCs w:val="24"/>
              </w:rPr>
            </w:pPr>
          </w:p>
        </w:tc>
      </w:tr>
      <w:tr w:rsidR="00E82792" w:rsidRPr="002F5716" w14:paraId="5ECB769E" w14:textId="77777777" w:rsidTr="000540CB">
        <w:tc>
          <w:tcPr>
            <w:tcW w:w="4320" w:type="dxa"/>
          </w:tcPr>
          <w:p w14:paraId="098D0EB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037B3551" w14:textId="77777777" w:rsidR="00E82792" w:rsidRPr="002F5716" w:rsidRDefault="00E82792" w:rsidP="000540CB">
            <w:pPr>
              <w:rPr>
                <w:rFonts w:ascii="Times New Roman" w:hAnsi="Times New Roman" w:cs="Times New Roman"/>
                <w:sz w:val="24"/>
                <w:szCs w:val="24"/>
              </w:rPr>
            </w:pPr>
            <w:proofErr w:type="gramStart"/>
            <w:r w:rsidRPr="002F5716">
              <w:rPr>
                <w:rFonts w:ascii="Times New Roman" w:hAnsi="Times New Roman" w:cs="Times New Roman"/>
                <w:sz w:val="24"/>
                <w:szCs w:val="24"/>
              </w:rPr>
              <w:t>Member has</w:t>
            </w:r>
            <w:proofErr w:type="gramEnd"/>
            <w:r w:rsidRPr="002F5716">
              <w:rPr>
                <w:rFonts w:ascii="Times New Roman" w:hAnsi="Times New Roman" w:cs="Times New Roman"/>
                <w:sz w:val="24"/>
                <w:szCs w:val="24"/>
              </w:rPr>
              <w:t xml:space="preserve"> a workout </w:t>
            </w:r>
            <w:proofErr w:type="gramStart"/>
            <w:r w:rsidRPr="002F5716">
              <w:rPr>
                <w:rFonts w:ascii="Times New Roman" w:hAnsi="Times New Roman" w:cs="Times New Roman"/>
                <w:sz w:val="24"/>
                <w:szCs w:val="24"/>
              </w:rPr>
              <w:t>scheduled</w:t>
            </w:r>
            <w:proofErr w:type="gramEnd"/>
            <w:r w:rsidRPr="002F5716">
              <w:rPr>
                <w:rFonts w:ascii="Times New Roman" w:hAnsi="Times New Roman" w:cs="Times New Roman"/>
                <w:sz w:val="24"/>
                <w:szCs w:val="24"/>
              </w:rPr>
              <w:t xml:space="preserve"> or a routine to complete.</w:t>
            </w:r>
          </w:p>
          <w:p w14:paraId="28B910EF" w14:textId="77777777" w:rsidR="00E82792" w:rsidRPr="002F5716" w:rsidRDefault="00E82792" w:rsidP="000540CB">
            <w:pPr>
              <w:rPr>
                <w:rFonts w:ascii="Times New Roman" w:hAnsi="Times New Roman" w:cs="Times New Roman"/>
                <w:sz w:val="24"/>
                <w:szCs w:val="24"/>
              </w:rPr>
            </w:pPr>
          </w:p>
        </w:tc>
      </w:tr>
      <w:tr w:rsidR="00E82792" w:rsidRPr="002F5716" w14:paraId="51CB3F70" w14:textId="77777777" w:rsidTr="000540CB">
        <w:tc>
          <w:tcPr>
            <w:tcW w:w="4320" w:type="dxa"/>
          </w:tcPr>
          <w:p w14:paraId="3E92646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1123084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Workout status marked complete, progress metrics updated, timestamp recorded.</w:t>
            </w:r>
          </w:p>
          <w:p w14:paraId="080085FA" w14:textId="77777777" w:rsidR="00E82792" w:rsidRPr="002F5716" w:rsidRDefault="00E82792" w:rsidP="000540CB">
            <w:pPr>
              <w:rPr>
                <w:rFonts w:ascii="Times New Roman" w:hAnsi="Times New Roman" w:cs="Times New Roman"/>
                <w:sz w:val="24"/>
                <w:szCs w:val="24"/>
              </w:rPr>
            </w:pPr>
          </w:p>
          <w:p w14:paraId="17206B90" w14:textId="77777777" w:rsidR="00E82792" w:rsidRPr="002F5716" w:rsidRDefault="00E82792" w:rsidP="000540CB">
            <w:pPr>
              <w:rPr>
                <w:rFonts w:ascii="Times New Roman" w:hAnsi="Times New Roman" w:cs="Times New Roman"/>
                <w:sz w:val="24"/>
                <w:szCs w:val="24"/>
              </w:rPr>
            </w:pPr>
          </w:p>
        </w:tc>
      </w:tr>
      <w:tr w:rsidR="00E82792" w:rsidRPr="002F5716" w14:paraId="5303E068" w14:textId="77777777" w:rsidTr="000540CB">
        <w:tc>
          <w:tcPr>
            <w:tcW w:w="4320" w:type="dxa"/>
          </w:tcPr>
          <w:p w14:paraId="7D4D9A81"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252D3981"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System fails to update progress; </w:t>
            </w:r>
            <w:proofErr w:type="gramStart"/>
            <w:r w:rsidRPr="002F5716">
              <w:rPr>
                <w:rFonts w:ascii="Times New Roman" w:hAnsi="Times New Roman" w:cs="Times New Roman"/>
                <w:sz w:val="24"/>
                <w:szCs w:val="24"/>
              </w:rPr>
              <w:t>member</w:t>
            </w:r>
            <w:proofErr w:type="gramEnd"/>
            <w:r w:rsidRPr="002F5716">
              <w:rPr>
                <w:rFonts w:ascii="Times New Roman" w:hAnsi="Times New Roman" w:cs="Times New Roman"/>
                <w:sz w:val="24"/>
                <w:szCs w:val="24"/>
              </w:rPr>
              <w:t xml:space="preserve"> warned and retry option given.</w:t>
            </w:r>
          </w:p>
        </w:tc>
      </w:tr>
      <w:tr w:rsidR="00E82792" w:rsidRPr="002F5716" w14:paraId="03F99C6B" w14:textId="77777777" w:rsidTr="000540CB">
        <w:tc>
          <w:tcPr>
            <w:tcW w:w="4320" w:type="dxa"/>
          </w:tcPr>
          <w:p w14:paraId="56C4C7C0"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5630060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presses “Done” in app, or system auto-detects completion (optional) – upon leaving.</w:t>
            </w:r>
          </w:p>
          <w:p w14:paraId="0B638533" w14:textId="77777777" w:rsidR="00E82792" w:rsidRPr="002F5716" w:rsidRDefault="00E82792" w:rsidP="000540CB">
            <w:pPr>
              <w:rPr>
                <w:rFonts w:ascii="Times New Roman" w:hAnsi="Times New Roman" w:cs="Times New Roman"/>
                <w:sz w:val="24"/>
                <w:szCs w:val="24"/>
              </w:rPr>
            </w:pPr>
          </w:p>
        </w:tc>
      </w:tr>
      <w:tr w:rsidR="00E82792" w:rsidRPr="002F5716" w14:paraId="002C3EA7" w14:textId="77777777" w:rsidTr="000540CB">
        <w:tc>
          <w:tcPr>
            <w:tcW w:w="4320" w:type="dxa"/>
          </w:tcPr>
          <w:p w14:paraId="19F272C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05297E0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Member opens the session and marks it completed.</w:t>
            </w:r>
            <w:r w:rsidRPr="002F5716">
              <w:rPr>
                <w:rFonts w:ascii="Times New Roman" w:hAnsi="Times New Roman" w:cs="Times New Roman"/>
                <w:sz w:val="24"/>
                <w:szCs w:val="24"/>
              </w:rPr>
              <w:br/>
              <w:t xml:space="preserve">2. System verifies session identity and marks status </w:t>
            </w:r>
            <w:r>
              <w:rPr>
                <w:rFonts w:ascii="Times New Roman" w:hAnsi="Times New Roman" w:cs="Times New Roman"/>
                <w:sz w:val="24"/>
                <w:szCs w:val="24"/>
              </w:rPr>
              <w:t>complete</w:t>
            </w:r>
            <w:r w:rsidRPr="002F5716">
              <w:rPr>
                <w:rFonts w:ascii="Times New Roman" w:hAnsi="Times New Roman" w:cs="Times New Roman"/>
                <w:sz w:val="24"/>
                <w:szCs w:val="24"/>
              </w:rPr>
              <w:t>.</w:t>
            </w:r>
            <w:r w:rsidRPr="002F5716">
              <w:rPr>
                <w:rFonts w:ascii="Times New Roman" w:hAnsi="Times New Roman" w:cs="Times New Roman"/>
                <w:sz w:val="24"/>
                <w:szCs w:val="24"/>
              </w:rPr>
              <w:br/>
              <w:t>3. System calls Record timestamp to log completion time.</w:t>
            </w:r>
            <w:r w:rsidRPr="002F5716">
              <w:rPr>
                <w:rFonts w:ascii="Times New Roman" w:hAnsi="Times New Roman" w:cs="Times New Roman"/>
                <w:sz w:val="24"/>
                <w:szCs w:val="24"/>
              </w:rPr>
              <w:br/>
              <w:t xml:space="preserve">4. Progress statistics are recalculated and updates shown to </w:t>
            </w:r>
            <w:proofErr w:type="gramStart"/>
            <w:r w:rsidRPr="002F5716">
              <w:rPr>
                <w:rFonts w:ascii="Times New Roman" w:hAnsi="Times New Roman" w:cs="Times New Roman"/>
                <w:sz w:val="24"/>
                <w:szCs w:val="24"/>
              </w:rPr>
              <w:t>member</w:t>
            </w:r>
            <w:proofErr w:type="gramEnd"/>
            <w:r w:rsidRPr="002F5716">
              <w:rPr>
                <w:rFonts w:ascii="Times New Roman" w:hAnsi="Times New Roman" w:cs="Times New Roman"/>
                <w:sz w:val="24"/>
                <w:szCs w:val="24"/>
              </w:rPr>
              <w:t>.</w:t>
            </w:r>
          </w:p>
          <w:p w14:paraId="23D4AE8F" w14:textId="77777777" w:rsidR="00E82792" w:rsidRDefault="00E82792" w:rsidP="000540CB">
            <w:pPr>
              <w:rPr>
                <w:rFonts w:ascii="Times New Roman" w:hAnsi="Times New Roman" w:cs="Times New Roman"/>
                <w:sz w:val="24"/>
                <w:szCs w:val="24"/>
              </w:rPr>
            </w:pPr>
          </w:p>
          <w:p w14:paraId="31395986" w14:textId="77777777" w:rsidR="00E82792" w:rsidRPr="002F5716" w:rsidRDefault="00E82792" w:rsidP="000540CB">
            <w:pPr>
              <w:rPr>
                <w:rFonts w:ascii="Times New Roman" w:hAnsi="Times New Roman" w:cs="Times New Roman"/>
                <w:sz w:val="24"/>
                <w:szCs w:val="24"/>
              </w:rPr>
            </w:pPr>
          </w:p>
        </w:tc>
      </w:tr>
      <w:tr w:rsidR="00E82792" w:rsidRPr="002F5716" w14:paraId="042A9160" w14:textId="77777777" w:rsidTr="000540CB">
        <w:tc>
          <w:tcPr>
            <w:tcW w:w="4320" w:type="dxa"/>
          </w:tcPr>
          <w:p w14:paraId="3C6C3F6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Extensions / alternate flows</w:t>
            </w:r>
          </w:p>
        </w:tc>
        <w:tc>
          <w:tcPr>
            <w:tcW w:w="4320" w:type="dxa"/>
          </w:tcPr>
          <w:p w14:paraId="1FC8DE69"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attempts to mark before required activities finished → prompt confirmation.</w:t>
            </w:r>
            <w:r w:rsidRPr="002F5716">
              <w:rPr>
                <w:rFonts w:ascii="Times New Roman" w:hAnsi="Times New Roman" w:cs="Times New Roman"/>
                <w:sz w:val="24"/>
                <w:szCs w:val="24"/>
              </w:rPr>
              <w:br/>
              <w:t>Offline → persist locally and sync later.</w:t>
            </w:r>
          </w:p>
          <w:p w14:paraId="78092667" w14:textId="77777777" w:rsidR="00E82792" w:rsidRPr="002F5716" w:rsidRDefault="00E82792" w:rsidP="000540CB">
            <w:pPr>
              <w:rPr>
                <w:rFonts w:ascii="Times New Roman" w:hAnsi="Times New Roman" w:cs="Times New Roman"/>
                <w:sz w:val="24"/>
                <w:szCs w:val="24"/>
              </w:rPr>
            </w:pPr>
          </w:p>
          <w:p w14:paraId="12132978" w14:textId="77777777" w:rsidR="00E82792" w:rsidRPr="002F5716" w:rsidRDefault="00E82792" w:rsidP="000540CB">
            <w:pPr>
              <w:rPr>
                <w:rFonts w:ascii="Times New Roman" w:hAnsi="Times New Roman" w:cs="Times New Roman"/>
                <w:sz w:val="24"/>
                <w:szCs w:val="24"/>
              </w:rPr>
            </w:pPr>
          </w:p>
        </w:tc>
      </w:tr>
    </w:tbl>
    <w:p w14:paraId="7017CCDD" w14:textId="77777777" w:rsidR="00E82792" w:rsidRPr="002F5716" w:rsidRDefault="00E82792" w:rsidP="00E82792">
      <w:pPr>
        <w:rPr>
          <w:rFonts w:ascii="Times New Roman" w:hAnsi="Times New Roman" w:cs="Times New Roman"/>
          <w:sz w:val="24"/>
          <w:szCs w:val="24"/>
        </w:rPr>
      </w:pPr>
    </w:p>
    <w:p w14:paraId="5C1B34F1"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UC-08 — View / Track progress</w:t>
      </w:r>
    </w:p>
    <w:p w14:paraId="1ACAE8BB"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388F46F7" w14:textId="77777777" w:rsidTr="000540CB">
        <w:tc>
          <w:tcPr>
            <w:tcW w:w="4320" w:type="dxa"/>
          </w:tcPr>
          <w:p w14:paraId="754F05F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73A542ED"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260568B9" w14:textId="77777777" w:rsidR="00E82792" w:rsidRPr="002F5716" w:rsidRDefault="00E82792" w:rsidP="000540CB">
            <w:pPr>
              <w:rPr>
                <w:rFonts w:ascii="Times New Roman" w:hAnsi="Times New Roman" w:cs="Times New Roman"/>
                <w:sz w:val="24"/>
                <w:szCs w:val="24"/>
              </w:rPr>
            </w:pPr>
          </w:p>
        </w:tc>
      </w:tr>
      <w:tr w:rsidR="00E82792" w:rsidRPr="002F5716" w14:paraId="1220E07A" w14:textId="77777777" w:rsidTr="000540CB">
        <w:tc>
          <w:tcPr>
            <w:tcW w:w="4320" w:type="dxa"/>
          </w:tcPr>
          <w:p w14:paraId="6BA24FB0"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4CD80A99" w14:textId="77777777" w:rsidR="00E82792" w:rsidRPr="002F5716" w:rsidRDefault="00E82792" w:rsidP="000540CB">
            <w:pPr>
              <w:rPr>
                <w:rFonts w:ascii="Times New Roman" w:hAnsi="Times New Roman" w:cs="Times New Roman"/>
                <w:sz w:val="24"/>
                <w:szCs w:val="24"/>
              </w:rPr>
            </w:pPr>
            <w:proofErr w:type="gramStart"/>
            <w:r w:rsidRPr="002F5716">
              <w:rPr>
                <w:rFonts w:ascii="Times New Roman" w:hAnsi="Times New Roman" w:cs="Times New Roman"/>
                <w:sz w:val="24"/>
                <w:szCs w:val="24"/>
              </w:rPr>
              <w:t>Member</w:t>
            </w:r>
            <w:proofErr w:type="gramEnd"/>
            <w:r w:rsidRPr="002F5716">
              <w:rPr>
                <w:rFonts w:ascii="Times New Roman" w:hAnsi="Times New Roman" w:cs="Times New Roman"/>
                <w:sz w:val="24"/>
                <w:szCs w:val="24"/>
              </w:rPr>
              <w:t xml:space="preserve"> </w:t>
            </w:r>
            <w:proofErr w:type="gramStart"/>
            <w:r w:rsidRPr="002F5716">
              <w:rPr>
                <w:rFonts w:ascii="Times New Roman" w:hAnsi="Times New Roman" w:cs="Times New Roman"/>
                <w:sz w:val="24"/>
                <w:szCs w:val="24"/>
              </w:rPr>
              <w:t>views</w:t>
            </w:r>
            <w:proofErr w:type="gramEnd"/>
            <w:r w:rsidRPr="002F5716">
              <w:rPr>
                <w:rFonts w:ascii="Times New Roman" w:hAnsi="Times New Roman" w:cs="Times New Roman"/>
                <w:sz w:val="24"/>
                <w:szCs w:val="24"/>
              </w:rPr>
              <w:t xml:space="preserve"> historical workout data, trends and statistics.</w:t>
            </w:r>
          </w:p>
          <w:p w14:paraId="171B6C92" w14:textId="77777777" w:rsidR="00E82792" w:rsidRPr="002F5716" w:rsidRDefault="00E82792" w:rsidP="000540CB">
            <w:pPr>
              <w:rPr>
                <w:rFonts w:ascii="Times New Roman" w:hAnsi="Times New Roman" w:cs="Times New Roman"/>
                <w:sz w:val="24"/>
                <w:szCs w:val="24"/>
              </w:rPr>
            </w:pPr>
          </w:p>
        </w:tc>
      </w:tr>
      <w:tr w:rsidR="00E82792" w:rsidRPr="002F5716" w14:paraId="5756D80F" w14:textId="77777777" w:rsidTr="000540CB">
        <w:tc>
          <w:tcPr>
            <w:tcW w:w="4320" w:type="dxa"/>
          </w:tcPr>
          <w:p w14:paraId="12506E1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329BD33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w:t>
            </w:r>
          </w:p>
          <w:p w14:paraId="1F03295F" w14:textId="77777777" w:rsidR="00E82792" w:rsidRPr="002F5716" w:rsidRDefault="00E82792" w:rsidP="000540CB">
            <w:pPr>
              <w:rPr>
                <w:rFonts w:ascii="Times New Roman" w:hAnsi="Times New Roman" w:cs="Times New Roman"/>
                <w:sz w:val="24"/>
                <w:szCs w:val="24"/>
              </w:rPr>
            </w:pPr>
          </w:p>
        </w:tc>
      </w:tr>
      <w:tr w:rsidR="00E82792" w:rsidRPr="002F5716" w14:paraId="43CC7A61" w14:textId="77777777" w:rsidTr="000540CB">
        <w:tc>
          <w:tcPr>
            <w:tcW w:w="4320" w:type="dxa"/>
          </w:tcPr>
          <w:p w14:paraId="39AB9A4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074A860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Progress analytics, Data storage, Mark workout done (UC-07)</w:t>
            </w:r>
          </w:p>
          <w:p w14:paraId="5104E4DB" w14:textId="77777777" w:rsidR="00E82792" w:rsidRPr="002F5716" w:rsidRDefault="00E82792" w:rsidP="000540CB">
            <w:pPr>
              <w:rPr>
                <w:rFonts w:ascii="Times New Roman" w:hAnsi="Times New Roman" w:cs="Times New Roman"/>
                <w:sz w:val="24"/>
                <w:szCs w:val="24"/>
              </w:rPr>
            </w:pPr>
          </w:p>
        </w:tc>
      </w:tr>
      <w:tr w:rsidR="00E82792" w:rsidRPr="002F5716" w14:paraId="3531FD40" w14:textId="77777777" w:rsidTr="000540CB">
        <w:tc>
          <w:tcPr>
            <w:tcW w:w="4320" w:type="dxa"/>
          </w:tcPr>
          <w:p w14:paraId="167FA66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3A1F2B49" w14:textId="77777777" w:rsidR="00E82792" w:rsidRPr="002F5716" w:rsidRDefault="00E82792" w:rsidP="000540CB">
            <w:pPr>
              <w:rPr>
                <w:rFonts w:ascii="Times New Roman" w:hAnsi="Times New Roman" w:cs="Times New Roman"/>
                <w:sz w:val="24"/>
                <w:szCs w:val="24"/>
              </w:rPr>
            </w:pPr>
            <w:proofErr w:type="gramStart"/>
            <w:r w:rsidRPr="002F5716">
              <w:rPr>
                <w:rFonts w:ascii="Times New Roman" w:hAnsi="Times New Roman" w:cs="Times New Roman"/>
                <w:sz w:val="24"/>
                <w:szCs w:val="24"/>
              </w:rPr>
              <w:t>Member has</w:t>
            </w:r>
            <w:proofErr w:type="gramEnd"/>
            <w:r w:rsidRPr="002F5716">
              <w:rPr>
                <w:rFonts w:ascii="Times New Roman" w:hAnsi="Times New Roman" w:cs="Times New Roman"/>
                <w:sz w:val="24"/>
                <w:szCs w:val="24"/>
              </w:rPr>
              <w:t xml:space="preserve"> historical workout data (timestamps, routines, measurements).</w:t>
            </w:r>
          </w:p>
          <w:p w14:paraId="58CC6B01" w14:textId="77777777" w:rsidR="00E82792" w:rsidRPr="002F5716" w:rsidRDefault="00E82792" w:rsidP="000540CB">
            <w:pPr>
              <w:rPr>
                <w:rFonts w:ascii="Times New Roman" w:hAnsi="Times New Roman" w:cs="Times New Roman"/>
                <w:sz w:val="24"/>
                <w:szCs w:val="24"/>
              </w:rPr>
            </w:pPr>
          </w:p>
        </w:tc>
      </w:tr>
      <w:tr w:rsidR="00E82792" w:rsidRPr="002F5716" w14:paraId="614ACF1E" w14:textId="77777777" w:rsidTr="000540CB">
        <w:tc>
          <w:tcPr>
            <w:tcW w:w="4320" w:type="dxa"/>
          </w:tcPr>
          <w:p w14:paraId="59CD4BB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33DE0ED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Dashboard is displayed with up-to-date metrics and visualizations.</w:t>
            </w:r>
          </w:p>
          <w:p w14:paraId="68ECD8EC" w14:textId="77777777" w:rsidR="00E82792" w:rsidRPr="002F5716" w:rsidRDefault="00E82792" w:rsidP="000540CB">
            <w:pPr>
              <w:rPr>
                <w:rFonts w:ascii="Times New Roman" w:hAnsi="Times New Roman" w:cs="Times New Roman"/>
                <w:sz w:val="24"/>
                <w:szCs w:val="24"/>
              </w:rPr>
            </w:pPr>
          </w:p>
        </w:tc>
      </w:tr>
      <w:tr w:rsidR="00E82792" w:rsidRPr="002F5716" w14:paraId="0553F910" w14:textId="77777777" w:rsidTr="000540CB">
        <w:tc>
          <w:tcPr>
            <w:tcW w:w="4320" w:type="dxa"/>
          </w:tcPr>
          <w:p w14:paraId="0DF895A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1491124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Partial data shown with message, or no data if </w:t>
            </w:r>
            <w:proofErr w:type="gramStart"/>
            <w:r w:rsidRPr="002F5716">
              <w:rPr>
                <w:rFonts w:ascii="Times New Roman" w:hAnsi="Times New Roman" w:cs="Times New Roman"/>
                <w:sz w:val="24"/>
                <w:szCs w:val="24"/>
              </w:rPr>
              <w:t>none</w:t>
            </w:r>
            <w:proofErr w:type="gramEnd"/>
            <w:r w:rsidRPr="002F5716">
              <w:rPr>
                <w:rFonts w:ascii="Times New Roman" w:hAnsi="Times New Roman" w:cs="Times New Roman"/>
                <w:sz w:val="24"/>
                <w:szCs w:val="24"/>
              </w:rPr>
              <w:t xml:space="preserve"> exists.</w:t>
            </w:r>
          </w:p>
          <w:p w14:paraId="1C7666D7" w14:textId="77777777" w:rsidR="00E82792" w:rsidRPr="002F5716" w:rsidRDefault="00E82792" w:rsidP="000540CB">
            <w:pPr>
              <w:rPr>
                <w:rFonts w:ascii="Times New Roman" w:hAnsi="Times New Roman" w:cs="Times New Roman"/>
                <w:sz w:val="24"/>
                <w:szCs w:val="24"/>
              </w:rPr>
            </w:pPr>
          </w:p>
        </w:tc>
      </w:tr>
      <w:tr w:rsidR="00E82792" w:rsidRPr="002F5716" w14:paraId="0A082C44" w14:textId="77777777" w:rsidTr="000540CB">
        <w:tc>
          <w:tcPr>
            <w:tcW w:w="4320" w:type="dxa"/>
          </w:tcPr>
          <w:p w14:paraId="01867BB6"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1F449EA1"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Member opens progress page</w:t>
            </w:r>
            <w:r>
              <w:rPr>
                <w:rFonts w:ascii="Times New Roman" w:hAnsi="Times New Roman" w:cs="Times New Roman"/>
                <w:sz w:val="24"/>
                <w:szCs w:val="24"/>
              </w:rPr>
              <w:t>.</w:t>
            </w:r>
          </w:p>
          <w:p w14:paraId="26865218" w14:textId="77777777" w:rsidR="00E82792" w:rsidRPr="002F5716" w:rsidRDefault="00E82792" w:rsidP="000540CB">
            <w:pPr>
              <w:rPr>
                <w:rFonts w:ascii="Times New Roman" w:hAnsi="Times New Roman" w:cs="Times New Roman"/>
                <w:sz w:val="24"/>
                <w:szCs w:val="24"/>
              </w:rPr>
            </w:pPr>
          </w:p>
        </w:tc>
      </w:tr>
      <w:tr w:rsidR="00E82792" w:rsidRPr="002F5716" w14:paraId="4125BD9F" w14:textId="77777777" w:rsidTr="000540CB">
        <w:tc>
          <w:tcPr>
            <w:tcW w:w="4320" w:type="dxa"/>
          </w:tcPr>
          <w:p w14:paraId="7696D7B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13DFB4E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Member navigates to progress screen.</w:t>
            </w:r>
            <w:r w:rsidRPr="002F5716">
              <w:rPr>
                <w:rFonts w:ascii="Times New Roman" w:hAnsi="Times New Roman" w:cs="Times New Roman"/>
                <w:sz w:val="24"/>
                <w:szCs w:val="24"/>
              </w:rPr>
              <w:br/>
              <w:t>2. System gathers activity history, workout completion, and measurement data.</w:t>
            </w:r>
            <w:r w:rsidRPr="002F5716">
              <w:rPr>
                <w:rFonts w:ascii="Times New Roman" w:hAnsi="Times New Roman" w:cs="Times New Roman"/>
                <w:sz w:val="24"/>
                <w:szCs w:val="24"/>
              </w:rPr>
              <w:br/>
              <w:t>3. Analytics engine computes trends (consistency, volume, personal records).</w:t>
            </w:r>
            <w:r w:rsidRPr="002F5716">
              <w:rPr>
                <w:rFonts w:ascii="Times New Roman" w:hAnsi="Times New Roman" w:cs="Times New Roman"/>
                <w:sz w:val="24"/>
                <w:szCs w:val="24"/>
              </w:rPr>
              <w:br/>
              <w:t>4. System displays graphs, summaries and suggestions.</w:t>
            </w:r>
          </w:p>
          <w:p w14:paraId="082CFE55" w14:textId="77777777" w:rsidR="00E82792" w:rsidRPr="002F5716" w:rsidRDefault="00E82792" w:rsidP="000540CB">
            <w:pPr>
              <w:rPr>
                <w:rFonts w:ascii="Times New Roman" w:hAnsi="Times New Roman" w:cs="Times New Roman"/>
                <w:sz w:val="24"/>
                <w:szCs w:val="24"/>
              </w:rPr>
            </w:pPr>
          </w:p>
        </w:tc>
      </w:tr>
      <w:tr w:rsidR="00E82792" w:rsidRPr="002F5716" w14:paraId="004E66DD" w14:textId="77777777" w:rsidTr="000540CB">
        <w:tc>
          <w:tcPr>
            <w:tcW w:w="4320" w:type="dxa"/>
          </w:tcPr>
          <w:p w14:paraId="5FE8662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Extensions / alternate flows</w:t>
            </w:r>
          </w:p>
        </w:tc>
        <w:tc>
          <w:tcPr>
            <w:tcW w:w="4320" w:type="dxa"/>
          </w:tcPr>
          <w:p w14:paraId="71A508B7" w14:textId="77777777" w:rsidR="00E82792" w:rsidRPr="002F5716" w:rsidRDefault="00E82792" w:rsidP="000540CB">
            <w:pPr>
              <w:rPr>
                <w:rFonts w:ascii="Times New Roman" w:hAnsi="Times New Roman" w:cs="Times New Roman"/>
                <w:sz w:val="24"/>
                <w:szCs w:val="24"/>
              </w:rPr>
            </w:pPr>
            <w:r>
              <w:rPr>
                <w:rFonts w:ascii="Times New Roman" w:hAnsi="Times New Roman" w:cs="Times New Roman"/>
                <w:sz w:val="24"/>
                <w:szCs w:val="24"/>
              </w:rPr>
              <w:t>System p</w:t>
            </w:r>
            <w:r w:rsidRPr="002F5716">
              <w:rPr>
                <w:rFonts w:ascii="Times New Roman" w:hAnsi="Times New Roman" w:cs="Times New Roman"/>
                <w:sz w:val="24"/>
                <w:szCs w:val="24"/>
              </w:rPr>
              <w:t>ermission</w:t>
            </w:r>
            <w:r>
              <w:rPr>
                <w:rFonts w:ascii="Times New Roman" w:hAnsi="Times New Roman" w:cs="Times New Roman"/>
                <w:sz w:val="24"/>
                <w:szCs w:val="24"/>
              </w:rPr>
              <w:t>s</w:t>
            </w:r>
            <w:r w:rsidRPr="002F5716">
              <w:rPr>
                <w:rFonts w:ascii="Times New Roman" w:hAnsi="Times New Roman" w:cs="Times New Roman"/>
                <w:sz w:val="24"/>
                <w:szCs w:val="24"/>
              </w:rPr>
              <w:t xml:space="preserve"> missing (e.g., wearable integration) → show authorized steps.</w:t>
            </w:r>
            <w:r w:rsidRPr="002F5716">
              <w:rPr>
                <w:rFonts w:ascii="Times New Roman" w:hAnsi="Times New Roman" w:cs="Times New Roman"/>
                <w:sz w:val="24"/>
                <w:szCs w:val="24"/>
              </w:rPr>
              <w:br/>
              <w:t>Insufficient data → show tips to get started.</w:t>
            </w:r>
          </w:p>
          <w:p w14:paraId="634C470B" w14:textId="77777777" w:rsidR="00E82792" w:rsidRPr="002F5716" w:rsidRDefault="00E82792" w:rsidP="000540CB">
            <w:pPr>
              <w:rPr>
                <w:rFonts w:ascii="Times New Roman" w:hAnsi="Times New Roman" w:cs="Times New Roman"/>
                <w:sz w:val="24"/>
                <w:szCs w:val="24"/>
              </w:rPr>
            </w:pPr>
          </w:p>
        </w:tc>
      </w:tr>
    </w:tbl>
    <w:p w14:paraId="5ACCD50B" w14:textId="77777777" w:rsidR="00E82792" w:rsidRPr="002F5716" w:rsidRDefault="00E82792" w:rsidP="00E82792">
      <w:pPr>
        <w:rPr>
          <w:rFonts w:ascii="Times New Roman" w:hAnsi="Times New Roman" w:cs="Times New Roman"/>
          <w:sz w:val="24"/>
          <w:szCs w:val="24"/>
        </w:rPr>
      </w:pPr>
    </w:p>
    <w:p w14:paraId="7F160001"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UC-09 — Enter / Leave Gym</w:t>
      </w:r>
    </w:p>
    <w:p w14:paraId="0A0B1C01"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62952374" w14:textId="77777777" w:rsidTr="000540CB">
        <w:tc>
          <w:tcPr>
            <w:tcW w:w="4320" w:type="dxa"/>
          </w:tcPr>
          <w:p w14:paraId="673E0CB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527B4EE1"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5F8DEB9F" w14:textId="77777777" w:rsidR="00E82792" w:rsidRPr="002F5716" w:rsidRDefault="00E82792" w:rsidP="000540CB">
            <w:pPr>
              <w:rPr>
                <w:rFonts w:ascii="Times New Roman" w:hAnsi="Times New Roman" w:cs="Times New Roman"/>
                <w:sz w:val="24"/>
                <w:szCs w:val="24"/>
              </w:rPr>
            </w:pPr>
          </w:p>
        </w:tc>
      </w:tr>
      <w:tr w:rsidR="00E82792" w:rsidRPr="002F5716" w14:paraId="49F625F8" w14:textId="77777777" w:rsidTr="000540CB">
        <w:tc>
          <w:tcPr>
            <w:tcW w:w="4320" w:type="dxa"/>
          </w:tcPr>
          <w:p w14:paraId="0E7DFA2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11F34C71" w14:textId="77777777" w:rsidR="00E82792" w:rsidRPr="002F5716" w:rsidRDefault="00E82792" w:rsidP="000540CB">
            <w:pPr>
              <w:rPr>
                <w:rFonts w:ascii="Times New Roman" w:hAnsi="Times New Roman" w:cs="Times New Roman"/>
                <w:sz w:val="24"/>
                <w:szCs w:val="24"/>
              </w:rPr>
            </w:pPr>
            <w:r>
              <w:rPr>
                <w:rFonts w:ascii="Times New Roman" w:hAnsi="Times New Roman" w:cs="Times New Roman"/>
                <w:sz w:val="24"/>
                <w:szCs w:val="24"/>
              </w:rPr>
              <w:t>Use</w:t>
            </w:r>
            <w:r w:rsidRPr="002F5716">
              <w:rPr>
                <w:rFonts w:ascii="Times New Roman" w:hAnsi="Times New Roman" w:cs="Times New Roman"/>
                <w:sz w:val="24"/>
                <w:szCs w:val="24"/>
              </w:rPr>
              <w:t xml:space="preserve"> case representing physical access</w:t>
            </w:r>
            <w:r>
              <w:rPr>
                <w:rFonts w:ascii="Times New Roman" w:hAnsi="Times New Roman" w:cs="Times New Roman"/>
                <w:sz w:val="24"/>
                <w:szCs w:val="24"/>
              </w:rPr>
              <w:t xml:space="preserve"> for staff</w:t>
            </w:r>
            <w:r w:rsidRPr="002F5716">
              <w:rPr>
                <w:rFonts w:ascii="Times New Roman" w:hAnsi="Times New Roman" w:cs="Times New Roman"/>
                <w:sz w:val="24"/>
                <w:szCs w:val="24"/>
              </w:rPr>
              <w:t xml:space="preserve">; may extend or be realized by scanning QR, staff </w:t>
            </w:r>
            <w:r>
              <w:rPr>
                <w:rFonts w:ascii="Times New Roman" w:hAnsi="Times New Roman" w:cs="Times New Roman"/>
                <w:sz w:val="24"/>
                <w:szCs w:val="24"/>
              </w:rPr>
              <w:t>presence within gym.</w:t>
            </w:r>
          </w:p>
          <w:p w14:paraId="3DC85874" w14:textId="77777777" w:rsidR="00E82792" w:rsidRPr="002F5716" w:rsidRDefault="00E82792" w:rsidP="000540CB">
            <w:pPr>
              <w:rPr>
                <w:rFonts w:ascii="Times New Roman" w:hAnsi="Times New Roman" w:cs="Times New Roman"/>
                <w:sz w:val="24"/>
                <w:szCs w:val="24"/>
              </w:rPr>
            </w:pPr>
          </w:p>
        </w:tc>
      </w:tr>
      <w:tr w:rsidR="00E82792" w:rsidRPr="002F5716" w14:paraId="3EA1809E" w14:textId="77777777" w:rsidTr="000540CB">
        <w:tc>
          <w:tcPr>
            <w:tcW w:w="4320" w:type="dxa"/>
          </w:tcPr>
          <w:p w14:paraId="031B6E0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4E595265"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Staff</w:t>
            </w:r>
          </w:p>
          <w:p w14:paraId="53BAC196" w14:textId="77777777" w:rsidR="00E82792" w:rsidRPr="002F5716" w:rsidRDefault="00E82792" w:rsidP="000540CB">
            <w:pPr>
              <w:rPr>
                <w:rFonts w:ascii="Times New Roman" w:hAnsi="Times New Roman" w:cs="Times New Roman"/>
                <w:sz w:val="24"/>
                <w:szCs w:val="24"/>
              </w:rPr>
            </w:pPr>
          </w:p>
        </w:tc>
      </w:tr>
      <w:tr w:rsidR="00E82792" w:rsidRPr="002F5716" w14:paraId="4C06A75E" w14:textId="77777777" w:rsidTr="000540CB">
        <w:tc>
          <w:tcPr>
            <w:tcW w:w="4320" w:type="dxa"/>
          </w:tcPr>
          <w:p w14:paraId="54D0012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4AC9AB4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Door control system, Scan QR Code (UC-01), Record timestamp (UC-04)</w:t>
            </w:r>
            <w:r>
              <w:rPr>
                <w:rFonts w:ascii="Times New Roman" w:hAnsi="Times New Roman" w:cs="Times New Roman"/>
                <w:sz w:val="24"/>
                <w:szCs w:val="24"/>
              </w:rPr>
              <w:t>, Wi-Fi</w:t>
            </w:r>
          </w:p>
          <w:p w14:paraId="35BDC3A0" w14:textId="77777777" w:rsidR="00E82792" w:rsidRPr="002F5716" w:rsidRDefault="00E82792" w:rsidP="000540CB">
            <w:pPr>
              <w:rPr>
                <w:rFonts w:ascii="Times New Roman" w:hAnsi="Times New Roman" w:cs="Times New Roman"/>
                <w:sz w:val="24"/>
                <w:szCs w:val="24"/>
              </w:rPr>
            </w:pPr>
          </w:p>
        </w:tc>
      </w:tr>
      <w:tr w:rsidR="00E82792" w:rsidRPr="002F5716" w14:paraId="24C6E1A4" w14:textId="77777777" w:rsidTr="000540CB">
        <w:tc>
          <w:tcPr>
            <w:tcW w:w="4320" w:type="dxa"/>
          </w:tcPr>
          <w:p w14:paraId="364F9D9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275E490F" w14:textId="77777777" w:rsidR="00E82792" w:rsidRPr="002F5716" w:rsidRDefault="00E82792" w:rsidP="000540CB">
            <w:pPr>
              <w:rPr>
                <w:rFonts w:ascii="Times New Roman" w:hAnsi="Times New Roman" w:cs="Times New Roman"/>
                <w:sz w:val="24"/>
                <w:szCs w:val="24"/>
              </w:rPr>
            </w:pPr>
            <w:r>
              <w:rPr>
                <w:rFonts w:ascii="Times New Roman" w:hAnsi="Times New Roman" w:cs="Times New Roman"/>
                <w:sz w:val="24"/>
                <w:szCs w:val="24"/>
              </w:rPr>
              <w:t>Door</w:t>
            </w:r>
            <w:r w:rsidRPr="002F5716">
              <w:rPr>
                <w:rFonts w:ascii="Times New Roman" w:hAnsi="Times New Roman" w:cs="Times New Roman"/>
                <w:sz w:val="24"/>
                <w:szCs w:val="24"/>
              </w:rPr>
              <w:t xml:space="preserve"> hardware </w:t>
            </w:r>
            <w:proofErr w:type="gramStart"/>
            <w:r w:rsidRPr="002F5716">
              <w:rPr>
                <w:rFonts w:ascii="Times New Roman" w:hAnsi="Times New Roman" w:cs="Times New Roman"/>
                <w:sz w:val="24"/>
                <w:szCs w:val="24"/>
              </w:rPr>
              <w:t>functioning;</w:t>
            </w:r>
            <w:proofErr w:type="gramEnd"/>
            <w:r w:rsidRPr="002F5716">
              <w:rPr>
                <w:rFonts w:ascii="Times New Roman" w:hAnsi="Times New Roman" w:cs="Times New Roman"/>
                <w:sz w:val="24"/>
                <w:szCs w:val="24"/>
              </w:rPr>
              <w:t xml:space="preserve"> </w:t>
            </w:r>
            <w:r>
              <w:rPr>
                <w:rFonts w:ascii="Times New Roman" w:hAnsi="Times New Roman" w:cs="Times New Roman"/>
                <w:sz w:val="24"/>
                <w:szCs w:val="24"/>
              </w:rPr>
              <w:t>Gym Wi-Fi connection is up and running.</w:t>
            </w:r>
          </w:p>
          <w:p w14:paraId="672580B1" w14:textId="77777777" w:rsidR="00E82792" w:rsidRPr="002F5716" w:rsidRDefault="00E82792" w:rsidP="000540CB">
            <w:pPr>
              <w:rPr>
                <w:rFonts w:ascii="Times New Roman" w:hAnsi="Times New Roman" w:cs="Times New Roman"/>
                <w:sz w:val="24"/>
                <w:szCs w:val="24"/>
              </w:rPr>
            </w:pPr>
          </w:p>
        </w:tc>
      </w:tr>
      <w:tr w:rsidR="00E82792" w:rsidRPr="002F5716" w14:paraId="25F37B57" w14:textId="77777777" w:rsidTr="000540CB">
        <w:tc>
          <w:tcPr>
            <w:tcW w:w="4320" w:type="dxa"/>
          </w:tcPr>
          <w:p w14:paraId="7CCB142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15D162F5" w14:textId="77777777" w:rsidR="00E82792" w:rsidRDefault="00E82792" w:rsidP="000540CB">
            <w:pPr>
              <w:rPr>
                <w:rFonts w:ascii="Times New Roman" w:hAnsi="Times New Roman" w:cs="Times New Roman"/>
                <w:sz w:val="24"/>
                <w:szCs w:val="24"/>
              </w:rPr>
            </w:pPr>
            <w:r>
              <w:rPr>
                <w:rFonts w:ascii="Times New Roman" w:hAnsi="Times New Roman" w:cs="Times New Roman"/>
                <w:sz w:val="24"/>
                <w:szCs w:val="24"/>
              </w:rPr>
              <w:t>Staff member</w:t>
            </w:r>
            <w:r w:rsidRPr="002F5716">
              <w:rPr>
                <w:rFonts w:ascii="Times New Roman" w:hAnsi="Times New Roman" w:cs="Times New Roman"/>
                <w:sz w:val="24"/>
                <w:szCs w:val="24"/>
              </w:rPr>
              <w:t xml:space="preserve"> enters or leaves; access record logged.</w:t>
            </w:r>
          </w:p>
          <w:p w14:paraId="1CCE0070" w14:textId="77777777" w:rsidR="00E82792" w:rsidRPr="002F5716" w:rsidRDefault="00E82792" w:rsidP="000540CB">
            <w:pPr>
              <w:rPr>
                <w:rFonts w:ascii="Times New Roman" w:hAnsi="Times New Roman" w:cs="Times New Roman"/>
                <w:sz w:val="24"/>
                <w:szCs w:val="24"/>
              </w:rPr>
            </w:pPr>
          </w:p>
        </w:tc>
      </w:tr>
      <w:tr w:rsidR="00E82792" w:rsidRPr="002F5716" w14:paraId="546851ED" w14:textId="77777777" w:rsidTr="000540CB">
        <w:tc>
          <w:tcPr>
            <w:tcW w:w="4320" w:type="dxa"/>
          </w:tcPr>
          <w:p w14:paraId="08CF8A5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1CFB7F0E"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Entry denied and staff alerted.</w:t>
            </w:r>
          </w:p>
          <w:p w14:paraId="77460630" w14:textId="77777777" w:rsidR="00E82792" w:rsidRPr="002F5716" w:rsidRDefault="00E82792" w:rsidP="000540CB">
            <w:pPr>
              <w:rPr>
                <w:rFonts w:ascii="Times New Roman" w:hAnsi="Times New Roman" w:cs="Times New Roman"/>
                <w:sz w:val="24"/>
                <w:szCs w:val="24"/>
              </w:rPr>
            </w:pPr>
          </w:p>
        </w:tc>
      </w:tr>
      <w:tr w:rsidR="00E82792" w:rsidRPr="002F5716" w14:paraId="718B6B0F" w14:textId="77777777" w:rsidTr="000540CB">
        <w:tc>
          <w:tcPr>
            <w:tcW w:w="4320" w:type="dxa"/>
          </w:tcPr>
          <w:p w14:paraId="411BDFE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656A06A5" w14:textId="77777777" w:rsidR="00E82792" w:rsidRDefault="00E82792" w:rsidP="000540CB">
            <w:pPr>
              <w:rPr>
                <w:rFonts w:ascii="Times New Roman" w:hAnsi="Times New Roman" w:cs="Times New Roman"/>
                <w:sz w:val="24"/>
                <w:szCs w:val="24"/>
              </w:rPr>
            </w:pPr>
            <w:r>
              <w:rPr>
                <w:rFonts w:ascii="Times New Roman" w:hAnsi="Times New Roman" w:cs="Times New Roman"/>
                <w:sz w:val="24"/>
                <w:szCs w:val="24"/>
              </w:rPr>
              <w:t>Staff m</w:t>
            </w:r>
            <w:r w:rsidRPr="002F5716">
              <w:rPr>
                <w:rFonts w:ascii="Times New Roman" w:hAnsi="Times New Roman" w:cs="Times New Roman"/>
                <w:sz w:val="24"/>
                <w:szCs w:val="24"/>
              </w:rPr>
              <w:t>ember attempts to enter or exit facility.</w:t>
            </w:r>
          </w:p>
          <w:p w14:paraId="2F8DE4B3" w14:textId="77777777" w:rsidR="00E82792" w:rsidRPr="002F5716" w:rsidRDefault="00E82792" w:rsidP="000540CB">
            <w:pPr>
              <w:rPr>
                <w:rFonts w:ascii="Times New Roman" w:hAnsi="Times New Roman" w:cs="Times New Roman"/>
                <w:sz w:val="24"/>
                <w:szCs w:val="24"/>
              </w:rPr>
            </w:pPr>
          </w:p>
        </w:tc>
      </w:tr>
      <w:tr w:rsidR="00E82792" w:rsidRPr="002F5716" w14:paraId="34436F74" w14:textId="77777777" w:rsidTr="000540CB">
        <w:tc>
          <w:tcPr>
            <w:tcW w:w="4320" w:type="dxa"/>
          </w:tcPr>
          <w:p w14:paraId="0C971BF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1C184313"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Member requests access (QR scan</w:t>
            </w:r>
            <w:r>
              <w:rPr>
                <w:rFonts w:ascii="Times New Roman" w:hAnsi="Times New Roman" w:cs="Times New Roman"/>
                <w:sz w:val="24"/>
                <w:szCs w:val="24"/>
              </w:rPr>
              <w:t xml:space="preserve">) or presence detected via Wi-Fi. </w:t>
            </w:r>
            <w:r w:rsidRPr="002F5716">
              <w:rPr>
                <w:rFonts w:ascii="Times New Roman" w:hAnsi="Times New Roman" w:cs="Times New Roman"/>
                <w:sz w:val="24"/>
                <w:szCs w:val="24"/>
              </w:rPr>
              <w:br/>
              <w:t>2. System validates and authenticates (UC-02, UC-03).</w:t>
            </w:r>
            <w:r w:rsidRPr="002F5716">
              <w:rPr>
                <w:rFonts w:ascii="Times New Roman" w:hAnsi="Times New Roman" w:cs="Times New Roman"/>
                <w:sz w:val="24"/>
                <w:szCs w:val="24"/>
              </w:rPr>
              <w:br/>
              <w:t>3. Door unlocks, and Record timestamp captures IN/OUT.</w:t>
            </w:r>
          </w:p>
          <w:p w14:paraId="69D1E4CD" w14:textId="77777777" w:rsidR="00E82792" w:rsidRPr="002F5716" w:rsidRDefault="00E82792" w:rsidP="000540CB">
            <w:pPr>
              <w:rPr>
                <w:rFonts w:ascii="Times New Roman" w:hAnsi="Times New Roman" w:cs="Times New Roman"/>
                <w:sz w:val="24"/>
                <w:szCs w:val="24"/>
              </w:rPr>
            </w:pPr>
          </w:p>
        </w:tc>
      </w:tr>
    </w:tbl>
    <w:p w14:paraId="1A178CF6" w14:textId="77777777" w:rsidR="00E82792" w:rsidRDefault="00E82792" w:rsidP="00E82792">
      <w:pPr>
        <w:rPr>
          <w:rFonts w:ascii="Times New Roman" w:hAnsi="Times New Roman" w:cs="Times New Roman"/>
          <w:sz w:val="24"/>
          <w:szCs w:val="24"/>
        </w:rPr>
      </w:pPr>
    </w:p>
    <w:p w14:paraId="1487685A" w14:textId="77777777" w:rsidR="00E82792" w:rsidRDefault="00E82792" w:rsidP="00E82792">
      <w:pPr>
        <w:rPr>
          <w:rFonts w:ascii="Times New Roman" w:hAnsi="Times New Roman" w:cs="Times New Roman"/>
          <w:sz w:val="24"/>
          <w:szCs w:val="24"/>
        </w:rPr>
      </w:pPr>
    </w:p>
    <w:p w14:paraId="29BAF3E7" w14:textId="77777777" w:rsidR="00E82792" w:rsidRPr="002F5716" w:rsidRDefault="00E82792" w:rsidP="00E82792">
      <w:pPr>
        <w:rPr>
          <w:rFonts w:ascii="Times New Roman" w:hAnsi="Times New Roman" w:cs="Times New Roman"/>
          <w:sz w:val="24"/>
          <w:szCs w:val="24"/>
        </w:rPr>
      </w:pPr>
    </w:p>
    <w:p w14:paraId="042BA908"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UC-10 — Change / Modify workout schedule</w:t>
      </w:r>
    </w:p>
    <w:p w14:paraId="1A004FA8"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3FF63BBD" w14:textId="77777777" w:rsidTr="000540CB">
        <w:tc>
          <w:tcPr>
            <w:tcW w:w="4320" w:type="dxa"/>
          </w:tcPr>
          <w:p w14:paraId="18FC98E8"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2D82AA97"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08D72013" w14:textId="77777777" w:rsidR="00E82792" w:rsidRPr="002F5716" w:rsidRDefault="00E82792" w:rsidP="000540CB">
            <w:pPr>
              <w:rPr>
                <w:rFonts w:ascii="Times New Roman" w:hAnsi="Times New Roman" w:cs="Times New Roman"/>
                <w:sz w:val="24"/>
                <w:szCs w:val="24"/>
              </w:rPr>
            </w:pPr>
          </w:p>
        </w:tc>
      </w:tr>
      <w:tr w:rsidR="00E82792" w:rsidRPr="002F5716" w14:paraId="07960789" w14:textId="77777777" w:rsidTr="000540CB">
        <w:tc>
          <w:tcPr>
            <w:tcW w:w="4320" w:type="dxa"/>
          </w:tcPr>
          <w:p w14:paraId="645E9C6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1CA2CD9F" w14:textId="77777777" w:rsidR="00E82792" w:rsidRDefault="00E82792" w:rsidP="000540CB">
            <w:pPr>
              <w:rPr>
                <w:rFonts w:ascii="Times New Roman" w:hAnsi="Times New Roman" w:cs="Times New Roman"/>
                <w:sz w:val="24"/>
                <w:szCs w:val="24"/>
              </w:rPr>
            </w:pPr>
            <w:proofErr w:type="gramStart"/>
            <w:r w:rsidRPr="002F5716">
              <w:rPr>
                <w:rFonts w:ascii="Times New Roman" w:hAnsi="Times New Roman" w:cs="Times New Roman"/>
                <w:sz w:val="24"/>
                <w:szCs w:val="24"/>
              </w:rPr>
              <w:t>Member</w:t>
            </w:r>
            <w:proofErr w:type="gramEnd"/>
            <w:r w:rsidRPr="002F5716">
              <w:rPr>
                <w:rFonts w:ascii="Times New Roman" w:hAnsi="Times New Roman" w:cs="Times New Roman"/>
                <w:sz w:val="24"/>
                <w:szCs w:val="24"/>
              </w:rPr>
              <w:t xml:space="preserve"> or </w:t>
            </w:r>
            <w:proofErr w:type="gramStart"/>
            <w:r>
              <w:rPr>
                <w:rFonts w:ascii="Times New Roman" w:hAnsi="Times New Roman" w:cs="Times New Roman"/>
                <w:sz w:val="24"/>
                <w:szCs w:val="24"/>
              </w:rPr>
              <w:t xml:space="preserve">instructor </w:t>
            </w:r>
            <w:r w:rsidRPr="002F5716">
              <w:rPr>
                <w:rFonts w:ascii="Times New Roman" w:hAnsi="Times New Roman" w:cs="Times New Roman"/>
                <w:sz w:val="24"/>
                <w:szCs w:val="24"/>
              </w:rPr>
              <w:t>edits</w:t>
            </w:r>
            <w:proofErr w:type="gramEnd"/>
            <w:r w:rsidRPr="002F5716">
              <w:rPr>
                <w:rFonts w:ascii="Times New Roman" w:hAnsi="Times New Roman" w:cs="Times New Roman"/>
                <w:sz w:val="24"/>
                <w:szCs w:val="24"/>
              </w:rPr>
              <w:t xml:space="preserve"> a workout plan.</w:t>
            </w:r>
          </w:p>
          <w:p w14:paraId="2CB71B10" w14:textId="77777777" w:rsidR="00E82792" w:rsidRPr="002F5716" w:rsidRDefault="00E82792" w:rsidP="000540CB">
            <w:pPr>
              <w:rPr>
                <w:rFonts w:ascii="Times New Roman" w:hAnsi="Times New Roman" w:cs="Times New Roman"/>
                <w:sz w:val="24"/>
                <w:szCs w:val="24"/>
              </w:rPr>
            </w:pPr>
          </w:p>
        </w:tc>
      </w:tr>
      <w:tr w:rsidR="00E82792" w:rsidRPr="002F5716" w14:paraId="0C6B89FD" w14:textId="77777777" w:rsidTr="000540CB">
        <w:tc>
          <w:tcPr>
            <w:tcW w:w="4320" w:type="dxa"/>
          </w:tcPr>
          <w:p w14:paraId="21ABDAA1"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58EF0D61"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Member; </w:t>
            </w:r>
            <w:r>
              <w:rPr>
                <w:rFonts w:ascii="Times New Roman" w:hAnsi="Times New Roman" w:cs="Times New Roman"/>
                <w:sz w:val="24"/>
                <w:szCs w:val="24"/>
              </w:rPr>
              <w:t>Instructor</w:t>
            </w:r>
          </w:p>
          <w:p w14:paraId="65E13999" w14:textId="77777777" w:rsidR="00E82792" w:rsidRPr="002F5716" w:rsidRDefault="00E82792" w:rsidP="000540CB">
            <w:pPr>
              <w:rPr>
                <w:rFonts w:ascii="Times New Roman" w:hAnsi="Times New Roman" w:cs="Times New Roman"/>
                <w:sz w:val="24"/>
                <w:szCs w:val="24"/>
              </w:rPr>
            </w:pPr>
          </w:p>
        </w:tc>
      </w:tr>
      <w:tr w:rsidR="00E82792" w:rsidRPr="002F5716" w14:paraId="165C9CA9" w14:textId="77777777" w:rsidTr="000540CB">
        <w:tc>
          <w:tcPr>
            <w:tcW w:w="4320" w:type="dxa"/>
          </w:tcPr>
          <w:p w14:paraId="14995580"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5971D7E1"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Workout scheduler, Notification service, Progress module</w:t>
            </w:r>
          </w:p>
          <w:p w14:paraId="7F73BE68" w14:textId="77777777" w:rsidR="00E82792" w:rsidRPr="002F5716" w:rsidRDefault="00E82792" w:rsidP="000540CB">
            <w:pPr>
              <w:rPr>
                <w:rFonts w:ascii="Times New Roman" w:hAnsi="Times New Roman" w:cs="Times New Roman"/>
                <w:sz w:val="24"/>
                <w:szCs w:val="24"/>
              </w:rPr>
            </w:pPr>
          </w:p>
        </w:tc>
      </w:tr>
      <w:tr w:rsidR="00E82792" w:rsidRPr="002F5716" w14:paraId="7DDF5D91" w14:textId="77777777" w:rsidTr="000540CB">
        <w:tc>
          <w:tcPr>
            <w:tcW w:w="4320" w:type="dxa"/>
          </w:tcPr>
          <w:p w14:paraId="79F2C30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7131CABF"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User authenticated and authorized to change the schedule.</w:t>
            </w:r>
          </w:p>
          <w:p w14:paraId="1E3BF980" w14:textId="77777777" w:rsidR="00E82792" w:rsidRPr="002F5716" w:rsidRDefault="00E82792" w:rsidP="000540CB">
            <w:pPr>
              <w:rPr>
                <w:rFonts w:ascii="Times New Roman" w:hAnsi="Times New Roman" w:cs="Times New Roman"/>
                <w:sz w:val="24"/>
                <w:szCs w:val="24"/>
              </w:rPr>
            </w:pPr>
          </w:p>
        </w:tc>
      </w:tr>
      <w:tr w:rsidR="00E82792" w:rsidRPr="002F5716" w14:paraId="2FC2A2ED" w14:textId="77777777" w:rsidTr="000540CB">
        <w:tc>
          <w:tcPr>
            <w:tcW w:w="4320" w:type="dxa"/>
          </w:tcPr>
          <w:p w14:paraId="7D157B1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3C20CFB1"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Schedule updated; affected participants notified.</w:t>
            </w:r>
          </w:p>
          <w:p w14:paraId="51CC9024" w14:textId="77777777" w:rsidR="00E82792" w:rsidRPr="002F5716" w:rsidRDefault="00E82792" w:rsidP="000540CB">
            <w:pPr>
              <w:rPr>
                <w:rFonts w:ascii="Times New Roman" w:hAnsi="Times New Roman" w:cs="Times New Roman"/>
                <w:sz w:val="24"/>
                <w:szCs w:val="24"/>
              </w:rPr>
            </w:pPr>
          </w:p>
        </w:tc>
      </w:tr>
      <w:tr w:rsidR="00E82792" w:rsidRPr="002F5716" w14:paraId="2A4C2914" w14:textId="77777777" w:rsidTr="000540CB">
        <w:tc>
          <w:tcPr>
            <w:tcW w:w="4320" w:type="dxa"/>
          </w:tcPr>
          <w:p w14:paraId="58F11C8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34DFB332"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Conflict detected and change rejected or queued for approval.</w:t>
            </w:r>
          </w:p>
          <w:p w14:paraId="04EA4455" w14:textId="77777777" w:rsidR="00E82792" w:rsidRPr="002F5716" w:rsidRDefault="00E82792" w:rsidP="000540CB">
            <w:pPr>
              <w:rPr>
                <w:rFonts w:ascii="Times New Roman" w:hAnsi="Times New Roman" w:cs="Times New Roman"/>
                <w:sz w:val="24"/>
                <w:szCs w:val="24"/>
              </w:rPr>
            </w:pPr>
          </w:p>
        </w:tc>
      </w:tr>
      <w:tr w:rsidR="00E82792" w:rsidRPr="002F5716" w14:paraId="2D939A3D" w14:textId="77777777" w:rsidTr="000540CB">
        <w:tc>
          <w:tcPr>
            <w:tcW w:w="4320" w:type="dxa"/>
          </w:tcPr>
          <w:p w14:paraId="46D0A09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4CAD566F"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User selects edit/reschedule</w:t>
            </w:r>
            <w:r>
              <w:rPr>
                <w:rFonts w:ascii="Times New Roman" w:hAnsi="Times New Roman" w:cs="Times New Roman"/>
                <w:sz w:val="24"/>
                <w:szCs w:val="24"/>
              </w:rPr>
              <w:t>.</w:t>
            </w:r>
          </w:p>
          <w:p w14:paraId="30D9C627" w14:textId="77777777" w:rsidR="00E82792" w:rsidRPr="002F5716" w:rsidRDefault="00E82792" w:rsidP="000540CB">
            <w:pPr>
              <w:rPr>
                <w:rFonts w:ascii="Times New Roman" w:hAnsi="Times New Roman" w:cs="Times New Roman"/>
                <w:sz w:val="24"/>
                <w:szCs w:val="24"/>
              </w:rPr>
            </w:pPr>
          </w:p>
        </w:tc>
      </w:tr>
      <w:tr w:rsidR="00E82792" w:rsidRPr="002F5716" w14:paraId="6E19F6EA" w14:textId="77777777" w:rsidTr="000540CB">
        <w:tc>
          <w:tcPr>
            <w:tcW w:w="4320" w:type="dxa"/>
          </w:tcPr>
          <w:p w14:paraId="1290E85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5C2ECEDD"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User opens schedule and edits exercises/times.</w:t>
            </w:r>
            <w:r w:rsidRPr="002F5716">
              <w:rPr>
                <w:rFonts w:ascii="Times New Roman" w:hAnsi="Times New Roman" w:cs="Times New Roman"/>
                <w:sz w:val="24"/>
                <w:szCs w:val="24"/>
              </w:rPr>
              <w:br/>
              <w:t>2. System verifies constraints (trainer availability, subscription entitlements).</w:t>
            </w:r>
            <w:r w:rsidRPr="002F5716">
              <w:rPr>
                <w:rFonts w:ascii="Times New Roman" w:hAnsi="Times New Roman" w:cs="Times New Roman"/>
                <w:sz w:val="24"/>
                <w:szCs w:val="24"/>
              </w:rPr>
              <w:br/>
              <w:t>3. System saves changes and sends notifications.</w:t>
            </w:r>
          </w:p>
          <w:p w14:paraId="0AC2CC08" w14:textId="77777777" w:rsidR="00E82792" w:rsidRPr="002F5716" w:rsidRDefault="00E82792" w:rsidP="000540CB">
            <w:pPr>
              <w:rPr>
                <w:rFonts w:ascii="Times New Roman" w:hAnsi="Times New Roman" w:cs="Times New Roman"/>
                <w:sz w:val="24"/>
                <w:szCs w:val="24"/>
              </w:rPr>
            </w:pPr>
          </w:p>
        </w:tc>
      </w:tr>
      <w:tr w:rsidR="00E82792" w:rsidRPr="002F5716" w14:paraId="64B8C86F" w14:textId="77777777" w:rsidTr="000540CB">
        <w:tc>
          <w:tcPr>
            <w:tcW w:w="4320" w:type="dxa"/>
          </w:tcPr>
          <w:p w14:paraId="75226F0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Extensions / alternate flows</w:t>
            </w:r>
          </w:p>
        </w:tc>
        <w:tc>
          <w:tcPr>
            <w:tcW w:w="4320" w:type="dxa"/>
          </w:tcPr>
          <w:p w14:paraId="450B7C9F"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Conflicting appointments → present alternatives or request approval</w:t>
            </w:r>
            <w:r>
              <w:rPr>
                <w:rFonts w:ascii="Times New Roman" w:hAnsi="Times New Roman" w:cs="Times New Roman"/>
                <w:sz w:val="24"/>
                <w:szCs w:val="24"/>
              </w:rPr>
              <w:t>.</w:t>
            </w:r>
            <w:r w:rsidRPr="002F5716">
              <w:rPr>
                <w:rFonts w:ascii="Times New Roman" w:hAnsi="Times New Roman" w:cs="Times New Roman"/>
                <w:sz w:val="24"/>
                <w:szCs w:val="24"/>
              </w:rPr>
              <w:br/>
            </w:r>
          </w:p>
        </w:tc>
      </w:tr>
    </w:tbl>
    <w:p w14:paraId="1FEE4103" w14:textId="77777777" w:rsidR="00E82792" w:rsidRPr="002F5716" w:rsidRDefault="00E82792" w:rsidP="00E82792">
      <w:pPr>
        <w:rPr>
          <w:rFonts w:ascii="Times New Roman" w:hAnsi="Times New Roman" w:cs="Times New Roman"/>
          <w:sz w:val="24"/>
          <w:szCs w:val="24"/>
        </w:rPr>
      </w:pPr>
    </w:p>
    <w:p w14:paraId="1240DF24"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UC-11 — View insights</w:t>
      </w:r>
    </w:p>
    <w:p w14:paraId="5DBD33C1"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237DABD1" w14:textId="77777777" w:rsidTr="000540CB">
        <w:tc>
          <w:tcPr>
            <w:tcW w:w="4320" w:type="dxa"/>
          </w:tcPr>
          <w:p w14:paraId="3E775E7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0470A00E"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6FB8E6DD" w14:textId="77777777" w:rsidR="00E82792" w:rsidRPr="002F5716" w:rsidRDefault="00E82792" w:rsidP="000540CB">
            <w:pPr>
              <w:rPr>
                <w:rFonts w:ascii="Times New Roman" w:hAnsi="Times New Roman" w:cs="Times New Roman"/>
                <w:sz w:val="24"/>
                <w:szCs w:val="24"/>
              </w:rPr>
            </w:pPr>
          </w:p>
        </w:tc>
      </w:tr>
      <w:tr w:rsidR="00E82792" w:rsidRPr="002F5716" w14:paraId="7B6579D4" w14:textId="77777777" w:rsidTr="000540CB">
        <w:tc>
          <w:tcPr>
            <w:tcW w:w="4320" w:type="dxa"/>
          </w:tcPr>
          <w:p w14:paraId="27352A66"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3DA84ABF" w14:textId="77777777" w:rsidR="00E82792" w:rsidRPr="002F5716" w:rsidRDefault="00E82792" w:rsidP="000540CB">
            <w:pPr>
              <w:rPr>
                <w:rFonts w:ascii="Times New Roman" w:hAnsi="Times New Roman" w:cs="Times New Roman"/>
                <w:sz w:val="24"/>
                <w:szCs w:val="24"/>
              </w:rPr>
            </w:pPr>
            <w:r>
              <w:rPr>
                <w:rFonts w:ascii="Times New Roman" w:hAnsi="Times New Roman" w:cs="Times New Roman"/>
                <w:sz w:val="24"/>
                <w:szCs w:val="24"/>
              </w:rPr>
              <w:t>Instructor</w:t>
            </w:r>
            <w:r w:rsidRPr="002F5716">
              <w:rPr>
                <w:rFonts w:ascii="Times New Roman" w:hAnsi="Times New Roman" w:cs="Times New Roman"/>
                <w:sz w:val="24"/>
                <w:szCs w:val="24"/>
              </w:rPr>
              <w:t xml:space="preserve"> or manager views higher-level insights (trends, recommended actions, occupancy patterns).</w:t>
            </w:r>
          </w:p>
          <w:p w14:paraId="7C4843FF" w14:textId="77777777" w:rsidR="00E82792" w:rsidRPr="002F5716" w:rsidRDefault="00E82792" w:rsidP="000540CB">
            <w:pPr>
              <w:rPr>
                <w:rFonts w:ascii="Times New Roman" w:hAnsi="Times New Roman" w:cs="Times New Roman"/>
                <w:sz w:val="24"/>
                <w:szCs w:val="24"/>
              </w:rPr>
            </w:pPr>
          </w:p>
        </w:tc>
      </w:tr>
      <w:tr w:rsidR="00E82792" w:rsidRPr="002F5716" w14:paraId="0D374678" w14:textId="77777777" w:rsidTr="000540CB">
        <w:tc>
          <w:tcPr>
            <w:tcW w:w="4320" w:type="dxa"/>
          </w:tcPr>
          <w:p w14:paraId="7EFFC54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354134F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Manager</w:t>
            </w:r>
            <w:r>
              <w:rPr>
                <w:rFonts w:ascii="Times New Roman" w:hAnsi="Times New Roman" w:cs="Times New Roman"/>
                <w:sz w:val="24"/>
                <w:szCs w:val="24"/>
              </w:rPr>
              <w:t>; Instructor</w:t>
            </w:r>
          </w:p>
          <w:p w14:paraId="2199329C" w14:textId="77777777" w:rsidR="00E82792" w:rsidRPr="002F5716" w:rsidRDefault="00E82792" w:rsidP="000540CB">
            <w:pPr>
              <w:rPr>
                <w:rFonts w:ascii="Times New Roman" w:hAnsi="Times New Roman" w:cs="Times New Roman"/>
                <w:sz w:val="24"/>
                <w:szCs w:val="24"/>
              </w:rPr>
            </w:pPr>
          </w:p>
        </w:tc>
      </w:tr>
      <w:tr w:rsidR="00E82792" w:rsidRPr="002F5716" w14:paraId="6BECB7C1" w14:textId="77777777" w:rsidTr="000540CB">
        <w:tc>
          <w:tcPr>
            <w:tcW w:w="4320" w:type="dxa"/>
          </w:tcPr>
          <w:p w14:paraId="1C971B20"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6BF8509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Analytics engine</w:t>
            </w:r>
            <w:r>
              <w:rPr>
                <w:rFonts w:ascii="Times New Roman" w:hAnsi="Times New Roman" w:cs="Times New Roman"/>
                <w:sz w:val="24"/>
                <w:szCs w:val="24"/>
              </w:rPr>
              <w:t xml:space="preserve"> (including AI)</w:t>
            </w:r>
            <w:r w:rsidRPr="002F5716">
              <w:rPr>
                <w:rFonts w:ascii="Times New Roman" w:hAnsi="Times New Roman" w:cs="Times New Roman"/>
                <w:sz w:val="24"/>
                <w:szCs w:val="24"/>
              </w:rPr>
              <w:t>, Data warehouse, Notifications</w:t>
            </w:r>
          </w:p>
          <w:p w14:paraId="3037E8DA" w14:textId="77777777" w:rsidR="00E82792" w:rsidRPr="002F5716" w:rsidRDefault="00E82792" w:rsidP="000540CB">
            <w:pPr>
              <w:rPr>
                <w:rFonts w:ascii="Times New Roman" w:hAnsi="Times New Roman" w:cs="Times New Roman"/>
                <w:sz w:val="24"/>
                <w:szCs w:val="24"/>
              </w:rPr>
            </w:pPr>
          </w:p>
        </w:tc>
      </w:tr>
      <w:tr w:rsidR="00E82792" w:rsidRPr="002F5716" w14:paraId="02E718E8" w14:textId="77777777" w:rsidTr="000540CB">
        <w:tc>
          <w:tcPr>
            <w:tcW w:w="4320" w:type="dxa"/>
          </w:tcPr>
          <w:p w14:paraId="735248A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36BAB52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Sufficient aggregated data available.</w:t>
            </w:r>
          </w:p>
          <w:p w14:paraId="33C40B02" w14:textId="77777777" w:rsidR="00E82792" w:rsidRPr="002F5716" w:rsidRDefault="00E82792" w:rsidP="000540CB">
            <w:pPr>
              <w:rPr>
                <w:rFonts w:ascii="Times New Roman" w:hAnsi="Times New Roman" w:cs="Times New Roman"/>
                <w:sz w:val="24"/>
                <w:szCs w:val="24"/>
              </w:rPr>
            </w:pPr>
          </w:p>
        </w:tc>
      </w:tr>
      <w:tr w:rsidR="00E82792" w:rsidRPr="002F5716" w14:paraId="350E7BE3" w14:textId="77777777" w:rsidTr="000540CB">
        <w:tc>
          <w:tcPr>
            <w:tcW w:w="4320" w:type="dxa"/>
          </w:tcPr>
          <w:p w14:paraId="76B3333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53C0313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Insights generated and displayed; optionally action items suggested.</w:t>
            </w:r>
          </w:p>
          <w:p w14:paraId="0F2C643F" w14:textId="77777777" w:rsidR="00E82792" w:rsidRPr="002F5716" w:rsidRDefault="00E82792" w:rsidP="000540CB">
            <w:pPr>
              <w:rPr>
                <w:rFonts w:ascii="Times New Roman" w:hAnsi="Times New Roman" w:cs="Times New Roman"/>
                <w:sz w:val="24"/>
                <w:szCs w:val="24"/>
              </w:rPr>
            </w:pPr>
          </w:p>
        </w:tc>
      </w:tr>
      <w:tr w:rsidR="00E82792" w:rsidRPr="002F5716" w14:paraId="6D3987F7" w14:textId="77777777" w:rsidTr="000540CB">
        <w:tc>
          <w:tcPr>
            <w:tcW w:w="4320" w:type="dxa"/>
          </w:tcPr>
          <w:p w14:paraId="07B3736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0A5E27C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Insufficient data for certain insights → system limits </w:t>
            </w:r>
            <w:proofErr w:type="gramStart"/>
            <w:r w:rsidRPr="002F5716">
              <w:rPr>
                <w:rFonts w:ascii="Times New Roman" w:hAnsi="Times New Roman" w:cs="Times New Roman"/>
                <w:sz w:val="24"/>
                <w:szCs w:val="24"/>
              </w:rPr>
              <w:t>results</w:t>
            </w:r>
            <w:proofErr w:type="gramEnd"/>
            <w:r w:rsidRPr="002F5716">
              <w:rPr>
                <w:rFonts w:ascii="Times New Roman" w:hAnsi="Times New Roman" w:cs="Times New Roman"/>
                <w:sz w:val="24"/>
                <w:szCs w:val="24"/>
              </w:rPr>
              <w:t xml:space="preserve"> and suggests how to collect more.</w:t>
            </w:r>
          </w:p>
          <w:p w14:paraId="5927F6F2" w14:textId="77777777" w:rsidR="00E82792" w:rsidRPr="002F5716" w:rsidRDefault="00E82792" w:rsidP="000540CB">
            <w:pPr>
              <w:rPr>
                <w:rFonts w:ascii="Times New Roman" w:hAnsi="Times New Roman" w:cs="Times New Roman"/>
                <w:sz w:val="24"/>
                <w:szCs w:val="24"/>
              </w:rPr>
            </w:pPr>
          </w:p>
        </w:tc>
      </w:tr>
      <w:tr w:rsidR="00E82792" w:rsidRPr="002F5716" w14:paraId="045C894E" w14:textId="77777777" w:rsidTr="000540CB">
        <w:tc>
          <w:tcPr>
            <w:tcW w:w="4320" w:type="dxa"/>
          </w:tcPr>
          <w:p w14:paraId="5321F7B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5928A0A9" w14:textId="77777777" w:rsidR="00E82792" w:rsidRPr="002F5716" w:rsidRDefault="00E82792" w:rsidP="000540CB">
            <w:pPr>
              <w:rPr>
                <w:rFonts w:ascii="Times New Roman" w:hAnsi="Times New Roman" w:cs="Times New Roman"/>
                <w:sz w:val="24"/>
                <w:szCs w:val="24"/>
              </w:rPr>
            </w:pPr>
            <w:r>
              <w:rPr>
                <w:rFonts w:ascii="Times New Roman" w:hAnsi="Times New Roman" w:cs="Times New Roman"/>
                <w:sz w:val="24"/>
                <w:szCs w:val="24"/>
              </w:rPr>
              <w:t>User</w:t>
            </w:r>
            <w:r w:rsidRPr="002F5716">
              <w:rPr>
                <w:rFonts w:ascii="Times New Roman" w:hAnsi="Times New Roman" w:cs="Times New Roman"/>
                <w:sz w:val="24"/>
                <w:szCs w:val="24"/>
              </w:rPr>
              <w:t xml:space="preserve"> opens Insights page or system sends proactive insights.</w:t>
            </w:r>
          </w:p>
          <w:p w14:paraId="06A85F4C" w14:textId="77777777" w:rsidR="00E82792" w:rsidRPr="002F5716" w:rsidRDefault="00E82792" w:rsidP="000540CB">
            <w:pPr>
              <w:rPr>
                <w:rFonts w:ascii="Times New Roman" w:hAnsi="Times New Roman" w:cs="Times New Roman"/>
                <w:sz w:val="24"/>
                <w:szCs w:val="24"/>
              </w:rPr>
            </w:pPr>
          </w:p>
        </w:tc>
      </w:tr>
      <w:tr w:rsidR="00E82792" w:rsidRPr="002F5716" w14:paraId="02F361E1" w14:textId="77777777" w:rsidTr="000540CB">
        <w:tc>
          <w:tcPr>
            <w:tcW w:w="4320" w:type="dxa"/>
          </w:tcPr>
          <w:p w14:paraId="6D0C2CA1"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07191EA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1. </w:t>
            </w:r>
            <w:r>
              <w:rPr>
                <w:rFonts w:ascii="Times New Roman" w:hAnsi="Times New Roman" w:cs="Times New Roman"/>
                <w:sz w:val="24"/>
                <w:szCs w:val="24"/>
              </w:rPr>
              <w:t>User</w:t>
            </w:r>
            <w:r w:rsidRPr="002F5716">
              <w:rPr>
                <w:rFonts w:ascii="Times New Roman" w:hAnsi="Times New Roman" w:cs="Times New Roman"/>
                <w:sz w:val="24"/>
                <w:szCs w:val="24"/>
              </w:rPr>
              <w:t xml:space="preserve"> requests insights.</w:t>
            </w:r>
            <w:r w:rsidRPr="002F5716">
              <w:rPr>
                <w:rFonts w:ascii="Times New Roman" w:hAnsi="Times New Roman" w:cs="Times New Roman"/>
                <w:sz w:val="24"/>
                <w:szCs w:val="24"/>
              </w:rPr>
              <w:br/>
              <w:t>2. System runs analytics on activity, attendance, and performance.</w:t>
            </w:r>
            <w:r w:rsidRPr="002F5716">
              <w:rPr>
                <w:rFonts w:ascii="Times New Roman" w:hAnsi="Times New Roman" w:cs="Times New Roman"/>
                <w:sz w:val="24"/>
                <w:szCs w:val="24"/>
              </w:rPr>
              <w:br/>
              <w:t>3. Results and suggestions displayed</w:t>
            </w:r>
            <w:r>
              <w:rPr>
                <w:rFonts w:ascii="Times New Roman" w:hAnsi="Times New Roman" w:cs="Times New Roman"/>
                <w:sz w:val="24"/>
                <w:szCs w:val="24"/>
              </w:rPr>
              <w:t>.</w:t>
            </w:r>
          </w:p>
          <w:p w14:paraId="69B940AF" w14:textId="77777777" w:rsidR="00E82792" w:rsidRPr="002F5716" w:rsidRDefault="00E82792" w:rsidP="000540CB">
            <w:pPr>
              <w:rPr>
                <w:rFonts w:ascii="Times New Roman" w:hAnsi="Times New Roman" w:cs="Times New Roman"/>
                <w:sz w:val="24"/>
                <w:szCs w:val="24"/>
              </w:rPr>
            </w:pPr>
          </w:p>
        </w:tc>
      </w:tr>
    </w:tbl>
    <w:p w14:paraId="4DFEA238" w14:textId="77777777" w:rsidR="00E82792" w:rsidRPr="002F5716" w:rsidRDefault="00E82792" w:rsidP="00E82792">
      <w:pPr>
        <w:rPr>
          <w:rFonts w:ascii="Times New Roman" w:hAnsi="Times New Roman" w:cs="Times New Roman"/>
          <w:sz w:val="24"/>
          <w:szCs w:val="24"/>
        </w:rPr>
      </w:pPr>
    </w:p>
    <w:p w14:paraId="3CA22200" w14:textId="77777777" w:rsidR="00E82792" w:rsidRPr="002F5716" w:rsidRDefault="00E82792" w:rsidP="00E82792">
      <w:pPr>
        <w:rPr>
          <w:rFonts w:ascii="Times New Roman" w:hAnsi="Times New Roman" w:cs="Times New Roman"/>
          <w:sz w:val="24"/>
          <w:szCs w:val="24"/>
        </w:rPr>
      </w:pPr>
    </w:p>
    <w:p w14:paraId="32FF3ACF"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UC-12 — Access detailed reports</w:t>
      </w:r>
    </w:p>
    <w:p w14:paraId="047FE4C1" w14:textId="77777777" w:rsidR="00E82792" w:rsidRPr="002F5716" w:rsidRDefault="00E82792" w:rsidP="00E82792"/>
    <w:tbl>
      <w:tblPr>
        <w:tblStyle w:val="TableGrid"/>
        <w:tblW w:w="0" w:type="auto"/>
        <w:tblLook w:val="04A0" w:firstRow="1" w:lastRow="0" w:firstColumn="1" w:lastColumn="0" w:noHBand="0" w:noVBand="1"/>
      </w:tblPr>
      <w:tblGrid>
        <w:gridCol w:w="4313"/>
        <w:gridCol w:w="4317"/>
      </w:tblGrid>
      <w:tr w:rsidR="00E82792" w:rsidRPr="002F5716" w14:paraId="1DF92559" w14:textId="77777777" w:rsidTr="000540CB">
        <w:tc>
          <w:tcPr>
            <w:tcW w:w="4320" w:type="dxa"/>
          </w:tcPr>
          <w:p w14:paraId="3977738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369759A8"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67575F8A" w14:textId="77777777" w:rsidR="00E82792" w:rsidRPr="002F5716" w:rsidRDefault="00E82792" w:rsidP="000540CB">
            <w:pPr>
              <w:rPr>
                <w:rFonts w:ascii="Times New Roman" w:hAnsi="Times New Roman" w:cs="Times New Roman"/>
                <w:sz w:val="24"/>
                <w:szCs w:val="24"/>
              </w:rPr>
            </w:pPr>
          </w:p>
        </w:tc>
      </w:tr>
      <w:tr w:rsidR="00E82792" w:rsidRPr="002F5716" w14:paraId="1CDB74BE" w14:textId="77777777" w:rsidTr="000540CB">
        <w:tc>
          <w:tcPr>
            <w:tcW w:w="4320" w:type="dxa"/>
          </w:tcPr>
          <w:p w14:paraId="7A1A969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691098E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Managers or authorized staff generate/export detailed reports (attendance, revenue, utilization).</w:t>
            </w:r>
          </w:p>
          <w:p w14:paraId="3CC641EA" w14:textId="77777777" w:rsidR="00E82792" w:rsidRPr="002F5716" w:rsidRDefault="00E82792" w:rsidP="000540CB">
            <w:pPr>
              <w:rPr>
                <w:rFonts w:ascii="Times New Roman" w:hAnsi="Times New Roman" w:cs="Times New Roman"/>
                <w:sz w:val="24"/>
                <w:szCs w:val="24"/>
              </w:rPr>
            </w:pPr>
          </w:p>
        </w:tc>
      </w:tr>
      <w:tr w:rsidR="00E82792" w:rsidRPr="002F5716" w14:paraId="289FFEC4" w14:textId="77777777" w:rsidTr="000540CB">
        <w:tc>
          <w:tcPr>
            <w:tcW w:w="4320" w:type="dxa"/>
          </w:tcPr>
          <w:p w14:paraId="2A1A627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5140F122" w14:textId="77777777" w:rsidR="00E82792"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Manager / Admin</w:t>
            </w:r>
          </w:p>
          <w:p w14:paraId="436F8722" w14:textId="77777777" w:rsidR="00E82792" w:rsidRPr="002F5716" w:rsidRDefault="00E82792" w:rsidP="000540CB">
            <w:pPr>
              <w:rPr>
                <w:rFonts w:ascii="Times New Roman" w:hAnsi="Times New Roman" w:cs="Times New Roman"/>
                <w:sz w:val="24"/>
                <w:szCs w:val="24"/>
              </w:rPr>
            </w:pPr>
          </w:p>
        </w:tc>
      </w:tr>
      <w:tr w:rsidR="00E82792" w:rsidRPr="002F5716" w14:paraId="0BA26574" w14:textId="77777777" w:rsidTr="000540CB">
        <w:tc>
          <w:tcPr>
            <w:tcW w:w="4320" w:type="dxa"/>
          </w:tcPr>
          <w:p w14:paraId="1CFD6FC2"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41B5350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Reporting subsystem, Database, Export service (PDF/CSV), Authentication/Authorization service</w:t>
            </w:r>
          </w:p>
          <w:p w14:paraId="5FC109D0" w14:textId="77777777" w:rsidR="00E82792" w:rsidRPr="002F5716" w:rsidRDefault="00E82792" w:rsidP="000540CB">
            <w:pPr>
              <w:rPr>
                <w:rFonts w:ascii="Times New Roman" w:hAnsi="Times New Roman" w:cs="Times New Roman"/>
                <w:sz w:val="24"/>
                <w:szCs w:val="24"/>
              </w:rPr>
            </w:pPr>
          </w:p>
        </w:tc>
      </w:tr>
      <w:tr w:rsidR="00E82792" w:rsidRPr="002F5716" w14:paraId="6CF7F1BC" w14:textId="77777777" w:rsidTr="000540CB">
        <w:tc>
          <w:tcPr>
            <w:tcW w:w="4320" w:type="dxa"/>
          </w:tcPr>
          <w:p w14:paraId="701AD467"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50535546" w14:textId="77777777" w:rsidR="00E82792" w:rsidRPr="002F5716" w:rsidRDefault="00E82792" w:rsidP="000540CB">
            <w:pPr>
              <w:rPr>
                <w:rFonts w:ascii="Times New Roman" w:hAnsi="Times New Roman" w:cs="Times New Roman"/>
                <w:sz w:val="24"/>
                <w:szCs w:val="24"/>
              </w:rPr>
            </w:pPr>
            <w:proofErr w:type="gramStart"/>
            <w:r w:rsidRPr="002F5716">
              <w:rPr>
                <w:rFonts w:ascii="Times New Roman" w:hAnsi="Times New Roman" w:cs="Times New Roman"/>
                <w:sz w:val="24"/>
                <w:szCs w:val="24"/>
              </w:rPr>
              <w:t>User has</w:t>
            </w:r>
            <w:proofErr w:type="gramEnd"/>
            <w:r w:rsidRPr="002F5716">
              <w:rPr>
                <w:rFonts w:ascii="Times New Roman" w:hAnsi="Times New Roman" w:cs="Times New Roman"/>
                <w:sz w:val="24"/>
                <w:szCs w:val="24"/>
              </w:rPr>
              <w:t xml:space="preserve"> proper </w:t>
            </w:r>
            <w:proofErr w:type="gramStart"/>
            <w:r w:rsidRPr="002F5716">
              <w:rPr>
                <w:rFonts w:ascii="Times New Roman" w:hAnsi="Times New Roman" w:cs="Times New Roman"/>
                <w:sz w:val="24"/>
                <w:szCs w:val="24"/>
              </w:rPr>
              <w:t>role</w:t>
            </w:r>
            <w:proofErr w:type="gramEnd"/>
            <w:r w:rsidRPr="002F5716">
              <w:rPr>
                <w:rFonts w:ascii="Times New Roman" w:hAnsi="Times New Roman" w:cs="Times New Roman"/>
                <w:sz w:val="24"/>
                <w:szCs w:val="24"/>
              </w:rPr>
              <w:t xml:space="preserve"> and permissions</w:t>
            </w:r>
            <w:r>
              <w:rPr>
                <w:rFonts w:ascii="Times New Roman" w:hAnsi="Times New Roman" w:cs="Times New Roman"/>
                <w:sz w:val="24"/>
                <w:szCs w:val="24"/>
              </w:rPr>
              <w:t>.</w:t>
            </w:r>
          </w:p>
          <w:p w14:paraId="27FB40F6" w14:textId="77777777" w:rsidR="00E82792" w:rsidRPr="002F5716" w:rsidRDefault="00E82792" w:rsidP="000540CB">
            <w:pPr>
              <w:rPr>
                <w:rFonts w:ascii="Times New Roman" w:hAnsi="Times New Roman" w:cs="Times New Roman"/>
                <w:sz w:val="24"/>
                <w:szCs w:val="24"/>
              </w:rPr>
            </w:pPr>
          </w:p>
        </w:tc>
      </w:tr>
      <w:tr w:rsidR="00E82792" w:rsidRPr="002F5716" w14:paraId="5EC753DE" w14:textId="77777777" w:rsidTr="000540CB">
        <w:tc>
          <w:tcPr>
            <w:tcW w:w="4320" w:type="dxa"/>
          </w:tcPr>
          <w:p w14:paraId="7F01A75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7D7E948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Report generated and downloadable; logs of access stored.</w:t>
            </w:r>
          </w:p>
          <w:p w14:paraId="7C1578C7" w14:textId="77777777" w:rsidR="00E82792" w:rsidRPr="002F5716" w:rsidRDefault="00E82792" w:rsidP="000540CB">
            <w:pPr>
              <w:rPr>
                <w:rFonts w:ascii="Times New Roman" w:hAnsi="Times New Roman" w:cs="Times New Roman"/>
                <w:sz w:val="24"/>
                <w:szCs w:val="24"/>
              </w:rPr>
            </w:pPr>
          </w:p>
        </w:tc>
      </w:tr>
      <w:tr w:rsidR="00E82792" w:rsidRPr="002F5716" w14:paraId="65E99825" w14:textId="77777777" w:rsidTr="000540CB">
        <w:tc>
          <w:tcPr>
            <w:tcW w:w="4320" w:type="dxa"/>
          </w:tcPr>
          <w:p w14:paraId="1FE942F1"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52B9E27A"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Report generation error; user informed.</w:t>
            </w:r>
          </w:p>
          <w:p w14:paraId="403254BC" w14:textId="77777777" w:rsidR="00E82792" w:rsidRPr="002F5716" w:rsidRDefault="00E82792" w:rsidP="000540CB">
            <w:pPr>
              <w:rPr>
                <w:rFonts w:ascii="Times New Roman" w:hAnsi="Times New Roman" w:cs="Times New Roman"/>
                <w:sz w:val="24"/>
                <w:szCs w:val="24"/>
              </w:rPr>
            </w:pPr>
          </w:p>
        </w:tc>
      </w:tr>
      <w:tr w:rsidR="00E82792" w:rsidRPr="002F5716" w14:paraId="3FEF7C46" w14:textId="77777777" w:rsidTr="000540CB">
        <w:tc>
          <w:tcPr>
            <w:tcW w:w="4320" w:type="dxa"/>
          </w:tcPr>
          <w:p w14:paraId="4D7EBA34"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11BA32E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Manager selects report parameters and requests generation.</w:t>
            </w:r>
          </w:p>
          <w:p w14:paraId="2F3FDC34" w14:textId="77777777" w:rsidR="00E82792" w:rsidRPr="002F5716" w:rsidRDefault="00E82792" w:rsidP="000540CB">
            <w:pPr>
              <w:rPr>
                <w:rFonts w:ascii="Times New Roman" w:hAnsi="Times New Roman" w:cs="Times New Roman"/>
                <w:sz w:val="24"/>
                <w:szCs w:val="24"/>
              </w:rPr>
            </w:pPr>
          </w:p>
        </w:tc>
      </w:tr>
      <w:tr w:rsidR="00E82792" w:rsidRPr="002F5716" w14:paraId="217F08B5" w14:textId="77777777" w:rsidTr="000540CB">
        <w:tc>
          <w:tcPr>
            <w:tcW w:w="4320" w:type="dxa"/>
          </w:tcPr>
          <w:p w14:paraId="617F6AE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7035528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Manager picks report type, date range and filters.</w:t>
            </w:r>
            <w:r w:rsidRPr="002F5716">
              <w:rPr>
                <w:rFonts w:ascii="Times New Roman" w:hAnsi="Times New Roman" w:cs="Times New Roman"/>
                <w:sz w:val="24"/>
                <w:szCs w:val="24"/>
              </w:rPr>
              <w:br/>
              <w:t>2. System validates permission and retrieves data.</w:t>
            </w:r>
            <w:r w:rsidRPr="002F5716">
              <w:rPr>
                <w:rFonts w:ascii="Times New Roman" w:hAnsi="Times New Roman" w:cs="Times New Roman"/>
                <w:sz w:val="24"/>
                <w:szCs w:val="24"/>
              </w:rPr>
              <w:br/>
              <w:t>3. Report compiled and presented; export options provided.</w:t>
            </w:r>
          </w:p>
          <w:p w14:paraId="48AC9FE6" w14:textId="77777777" w:rsidR="00E82792" w:rsidRPr="002F5716" w:rsidRDefault="00E82792" w:rsidP="000540CB">
            <w:pPr>
              <w:rPr>
                <w:rFonts w:ascii="Times New Roman" w:hAnsi="Times New Roman" w:cs="Times New Roman"/>
                <w:sz w:val="24"/>
                <w:szCs w:val="24"/>
              </w:rPr>
            </w:pPr>
          </w:p>
        </w:tc>
      </w:tr>
    </w:tbl>
    <w:p w14:paraId="217DCC8A" w14:textId="77777777" w:rsidR="00E82792" w:rsidRPr="002F5716" w:rsidRDefault="00E82792" w:rsidP="00E82792">
      <w:pPr>
        <w:rPr>
          <w:rFonts w:ascii="Times New Roman" w:hAnsi="Times New Roman" w:cs="Times New Roman"/>
          <w:sz w:val="24"/>
          <w:szCs w:val="24"/>
        </w:rPr>
      </w:pPr>
    </w:p>
    <w:p w14:paraId="721C9A3A"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UC-13 — Manage the entire system</w:t>
      </w:r>
    </w:p>
    <w:p w14:paraId="4E55A9F1" w14:textId="77777777" w:rsidR="00E82792" w:rsidRPr="002F5716" w:rsidRDefault="00E82792" w:rsidP="00E82792"/>
    <w:tbl>
      <w:tblPr>
        <w:tblStyle w:val="TableGrid"/>
        <w:tblW w:w="0" w:type="auto"/>
        <w:tblLook w:val="04A0" w:firstRow="1" w:lastRow="0" w:firstColumn="1" w:lastColumn="0" w:noHBand="0" w:noVBand="1"/>
      </w:tblPr>
      <w:tblGrid>
        <w:gridCol w:w="4315"/>
        <w:gridCol w:w="4315"/>
      </w:tblGrid>
      <w:tr w:rsidR="00E82792" w:rsidRPr="002F5716" w14:paraId="729AA4AF" w14:textId="77777777" w:rsidTr="000540CB">
        <w:tc>
          <w:tcPr>
            <w:tcW w:w="4320" w:type="dxa"/>
          </w:tcPr>
          <w:p w14:paraId="47655A97"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b/>
                <w:sz w:val="24"/>
                <w:szCs w:val="24"/>
              </w:rPr>
              <w:t>Field</w:t>
            </w:r>
          </w:p>
        </w:tc>
        <w:tc>
          <w:tcPr>
            <w:tcW w:w="4320" w:type="dxa"/>
          </w:tcPr>
          <w:p w14:paraId="16513D1B" w14:textId="77777777" w:rsidR="00E82792" w:rsidRDefault="00E82792" w:rsidP="000540CB">
            <w:pPr>
              <w:rPr>
                <w:rFonts w:ascii="Times New Roman" w:hAnsi="Times New Roman" w:cs="Times New Roman"/>
                <w:b/>
                <w:sz w:val="24"/>
                <w:szCs w:val="24"/>
              </w:rPr>
            </w:pPr>
            <w:r w:rsidRPr="002F5716">
              <w:rPr>
                <w:rFonts w:ascii="Times New Roman" w:hAnsi="Times New Roman" w:cs="Times New Roman"/>
                <w:b/>
                <w:sz w:val="24"/>
                <w:szCs w:val="24"/>
              </w:rPr>
              <w:t>Description</w:t>
            </w:r>
          </w:p>
          <w:p w14:paraId="45A1FE03" w14:textId="77777777" w:rsidR="00E82792" w:rsidRPr="002F5716" w:rsidRDefault="00E82792" w:rsidP="000540CB">
            <w:pPr>
              <w:rPr>
                <w:rFonts w:ascii="Times New Roman" w:hAnsi="Times New Roman" w:cs="Times New Roman"/>
                <w:sz w:val="24"/>
                <w:szCs w:val="24"/>
              </w:rPr>
            </w:pPr>
          </w:p>
        </w:tc>
      </w:tr>
      <w:tr w:rsidR="00E82792" w:rsidRPr="002F5716" w14:paraId="1791D159" w14:textId="77777777" w:rsidTr="000540CB">
        <w:tc>
          <w:tcPr>
            <w:tcW w:w="4320" w:type="dxa"/>
          </w:tcPr>
          <w:p w14:paraId="31ACC77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Brief</w:t>
            </w:r>
          </w:p>
        </w:tc>
        <w:tc>
          <w:tcPr>
            <w:tcW w:w="4320" w:type="dxa"/>
          </w:tcPr>
          <w:p w14:paraId="4C6DA7E7"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Admin-level operations: configure facilities, user roles, pricing plans, hardware endpoints, and overall system settings.</w:t>
            </w:r>
          </w:p>
          <w:p w14:paraId="25CF2A2D" w14:textId="77777777" w:rsidR="00E82792" w:rsidRPr="002F5716" w:rsidRDefault="00E82792" w:rsidP="000540CB">
            <w:pPr>
              <w:rPr>
                <w:rFonts w:ascii="Times New Roman" w:hAnsi="Times New Roman" w:cs="Times New Roman"/>
                <w:sz w:val="24"/>
                <w:szCs w:val="24"/>
              </w:rPr>
            </w:pPr>
          </w:p>
        </w:tc>
      </w:tr>
      <w:tr w:rsidR="00E82792" w:rsidRPr="002F5716" w14:paraId="5D0D7A7E" w14:textId="77777777" w:rsidTr="000540CB">
        <w:tc>
          <w:tcPr>
            <w:tcW w:w="4320" w:type="dxa"/>
          </w:tcPr>
          <w:p w14:paraId="5019045E"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Primary actor</w:t>
            </w:r>
          </w:p>
        </w:tc>
        <w:tc>
          <w:tcPr>
            <w:tcW w:w="4320" w:type="dxa"/>
          </w:tcPr>
          <w:p w14:paraId="6AC97D76"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System Administrator</w:t>
            </w:r>
          </w:p>
          <w:p w14:paraId="4EDF069C" w14:textId="77777777" w:rsidR="00E82792" w:rsidRPr="002F5716" w:rsidRDefault="00E82792" w:rsidP="000540CB">
            <w:pPr>
              <w:rPr>
                <w:rFonts w:ascii="Times New Roman" w:hAnsi="Times New Roman" w:cs="Times New Roman"/>
                <w:sz w:val="24"/>
                <w:szCs w:val="24"/>
              </w:rPr>
            </w:pPr>
          </w:p>
        </w:tc>
      </w:tr>
      <w:tr w:rsidR="00E82792" w:rsidRPr="002F5716" w14:paraId="4DFD3F35" w14:textId="77777777" w:rsidTr="000540CB">
        <w:tc>
          <w:tcPr>
            <w:tcW w:w="4320" w:type="dxa"/>
          </w:tcPr>
          <w:p w14:paraId="69211C39"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Secondary actors</w:t>
            </w:r>
          </w:p>
        </w:tc>
        <w:tc>
          <w:tcPr>
            <w:tcW w:w="4320" w:type="dxa"/>
          </w:tcPr>
          <w:p w14:paraId="3644987D"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All subsystems (billing, auth, scheduler, door controllers)</w:t>
            </w:r>
          </w:p>
          <w:p w14:paraId="009ACED4" w14:textId="77777777" w:rsidR="00E82792" w:rsidRPr="002F5716" w:rsidRDefault="00E82792" w:rsidP="000540CB">
            <w:pPr>
              <w:rPr>
                <w:rFonts w:ascii="Times New Roman" w:hAnsi="Times New Roman" w:cs="Times New Roman"/>
                <w:sz w:val="24"/>
                <w:szCs w:val="24"/>
              </w:rPr>
            </w:pPr>
          </w:p>
        </w:tc>
      </w:tr>
      <w:tr w:rsidR="00E82792" w:rsidRPr="002F5716" w14:paraId="355FBF90" w14:textId="77777777" w:rsidTr="000540CB">
        <w:tc>
          <w:tcPr>
            <w:tcW w:w="4320" w:type="dxa"/>
          </w:tcPr>
          <w:p w14:paraId="076EA3D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Preconditions</w:t>
            </w:r>
          </w:p>
        </w:tc>
        <w:tc>
          <w:tcPr>
            <w:tcW w:w="4320" w:type="dxa"/>
          </w:tcPr>
          <w:p w14:paraId="3A8FDD9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Admin authenticated with appropriate privileges.</w:t>
            </w:r>
          </w:p>
          <w:p w14:paraId="3C3416E9" w14:textId="77777777" w:rsidR="00E82792" w:rsidRPr="002F5716" w:rsidRDefault="00E82792" w:rsidP="000540CB">
            <w:pPr>
              <w:rPr>
                <w:rFonts w:ascii="Times New Roman" w:hAnsi="Times New Roman" w:cs="Times New Roman"/>
                <w:sz w:val="24"/>
                <w:szCs w:val="24"/>
              </w:rPr>
            </w:pPr>
          </w:p>
        </w:tc>
      </w:tr>
      <w:tr w:rsidR="00E82792" w:rsidRPr="002F5716" w14:paraId="65C12A8A" w14:textId="77777777" w:rsidTr="000540CB">
        <w:tc>
          <w:tcPr>
            <w:tcW w:w="4320" w:type="dxa"/>
          </w:tcPr>
          <w:p w14:paraId="3544C5C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(success)</w:t>
            </w:r>
          </w:p>
        </w:tc>
        <w:tc>
          <w:tcPr>
            <w:tcW w:w="4320" w:type="dxa"/>
          </w:tcPr>
          <w:p w14:paraId="2A63AA80"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System configuration updated; changes applied to dependent services.</w:t>
            </w:r>
          </w:p>
          <w:p w14:paraId="4C90B01D" w14:textId="77777777" w:rsidR="00E82792" w:rsidRPr="002F5716" w:rsidRDefault="00E82792" w:rsidP="000540CB">
            <w:pPr>
              <w:rPr>
                <w:rFonts w:ascii="Times New Roman" w:hAnsi="Times New Roman" w:cs="Times New Roman"/>
                <w:sz w:val="24"/>
                <w:szCs w:val="24"/>
              </w:rPr>
            </w:pPr>
          </w:p>
        </w:tc>
      </w:tr>
      <w:tr w:rsidR="00E82792" w:rsidRPr="002F5716" w14:paraId="4B533475" w14:textId="77777777" w:rsidTr="000540CB">
        <w:tc>
          <w:tcPr>
            <w:tcW w:w="4320" w:type="dxa"/>
          </w:tcPr>
          <w:p w14:paraId="3E89E073"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Postconditions (failure)</w:t>
            </w:r>
          </w:p>
        </w:tc>
        <w:tc>
          <w:tcPr>
            <w:tcW w:w="4320" w:type="dxa"/>
          </w:tcPr>
          <w:p w14:paraId="4A748055" w14:textId="77777777" w:rsidR="00E82792" w:rsidRPr="002F5716" w:rsidRDefault="00E82792" w:rsidP="000540CB">
            <w:pPr>
              <w:rPr>
                <w:rFonts w:ascii="Times New Roman" w:hAnsi="Times New Roman" w:cs="Times New Roman"/>
                <w:sz w:val="24"/>
                <w:szCs w:val="24"/>
              </w:rPr>
            </w:pPr>
          </w:p>
          <w:p w14:paraId="726C0D93" w14:textId="77777777" w:rsidR="00E82792" w:rsidRPr="002F5716" w:rsidRDefault="00E82792" w:rsidP="000540CB">
            <w:pPr>
              <w:rPr>
                <w:rFonts w:ascii="Times New Roman" w:hAnsi="Times New Roman" w:cs="Times New Roman"/>
                <w:sz w:val="24"/>
                <w:szCs w:val="24"/>
              </w:rPr>
            </w:pPr>
          </w:p>
          <w:p w14:paraId="3651B24B"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Partial updates rolled back; admin alerted.</w:t>
            </w:r>
          </w:p>
          <w:p w14:paraId="7731C4AE" w14:textId="77777777" w:rsidR="00E82792" w:rsidRPr="002F5716" w:rsidRDefault="00E82792" w:rsidP="000540CB">
            <w:pPr>
              <w:rPr>
                <w:rFonts w:ascii="Times New Roman" w:hAnsi="Times New Roman" w:cs="Times New Roman"/>
                <w:sz w:val="24"/>
                <w:szCs w:val="24"/>
              </w:rPr>
            </w:pPr>
          </w:p>
        </w:tc>
      </w:tr>
      <w:tr w:rsidR="00E82792" w:rsidRPr="002F5716" w14:paraId="2CF10A4A" w14:textId="77777777" w:rsidTr="000540CB">
        <w:tc>
          <w:tcPr>
            <w:tcW w:w="4320" w:type="dxa"/>
          </w:tcPr>
          <w:p w14:paraId="5210400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Trigger</w:t>
            </w:r>
          </w:p>
        </w:tc>
        <w:tc>
          <w:tcPr>
            <w:tcW w:w="4320" w:type="dxa"/>
          </w:tcPr>
          <w:p w14:paraId="5475FA81"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 xml:space="preserve">Admin chooses management </w:t>
            </w:r>
            <w:proofErr w:type="gramStart"/>
            <w:r w:rsidRPr="002F5716">
              <w:rPr>
                <w:rFonts w:ascii="Times New Roman" w:hAnsi="Times New Roman" w:cs="Times New Roman"/>
                <w:sz w:val="24"/>
                <w:szCs w:val="24"/>
              </w:rPr>
              <w:t>task</w:t>
            </w:r>
            <w:proofErr w:type="gramEnd"/>
            <w:r w:rsidRPr="002F5716">
              <w:rPr>
                <w:rFonts w:ascii="Times New Roman" w:hAnsi="Times New Roman" w:cs="Times New Roman"/>
                <w:sz w:val="24"/>
                <w:szCs w:val="24"/>
              </w:rPr>
              <w:t xml:space="preserve"> (create plan, change pricing, add location).</w:t>
            </w:r>
          </w:p>
          <w:p w14:paraId="4D180127" w14:textId="77777777" w:rsidR="00E82792" w:rsidRPr="002F5716" w:rsidRDefault="00E82792" w:rsidP="000540CB">
            <w:pPr>
              <w:rPr>
                <w:rFonts w:ascii="Times New Roman" w:hAnsi="Times New Roman" w:cs="Times New Roman"/>
                <w:sz w:val="24"/>
                <w:szCs w:val="24"/>
              </w:rPr>
            </w:pPr>
          </w:p>
        </w:tc>
      </w:tr>
      <w:tr w:rsidR="00E82792" w:rsidRPr="002F5716" w14:paraId="3DD65D16" w14:textId="77777777" w:rsidTr="000540CB">
        <w:tc>
          <w:tcPr>
            <w:tcW w:w="4320" w:type="dxa"/>
          </w:tcPr>
          <w:p w14:paraId="3624798C"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Main success scenario</w:t>
            </w:r>
          </w:p>
        </w:tc>
        <w:tc>
          <w:tcPr>
            <w:tcW w:w="4320" w:type="dxa"/>
          </w:tcPr>
          <w:p w14:paraId="3057C055" w14:textId="77777777" w:rsidR="00E82792" w:rsidRPr="002F5716" w:rsidRDefault="00E82792" w:rsidP="000540CB">
            <w:pPr>
              <w:rPr>
                <w:rFonts w:ascii="Times New Roman" w:hAnsi="Times New Roman" w:cs="Times New Roman"/>
                <w:sz w:val="24"/>
                <w:szCs w:val="24"/>
              </w:rPr>
            </w:pPr>
            <w:r w:rsidRPr="002F5716">
              <w:rPr>
                <w:rFonts w:ascii="Times New Roman" w:hAnsi="Times New Roman" w:cs="Times New Roman"/>
                <w:sz w:val="24"/>
                <w:szCs w:val="24"/>
              </w:rPr>
              <w:t>1. Admin opens Admin console.</w:t>
            </w:r>
            <w:r w:rsidRPr="002F5716">
              <w:rPr>
                <w:rFonts w:ascii="Times New Roman" w:hAnsi="Times New Roman" w:cs="Times New Roman"/>
                <w:sz w:val="24"/>
                <w:szCs w:val="24"/>
              </w:rPr>
              <w:br/>
              <w:t>2. Admin selects a management function (e.g., create a subscription plan).</w:t>
            </w:r>
            <w:r w:rsidRPr="002F5716">
              <w:rPr>
                <w:rFonts w:ascii="Times New Roman" w:hAnsi="Times New Roman" w:cs="Times New Roman"/>
                <w:sz w:val="24"/>
                <w:szCs w:val="24"/>
              </w:rPr>
              <w:br/>
              <w:t xml:space="preserve">3. System validates </w:t>
            </w:r>
            <w:proofErr w:type="gramStart"/>
            <w:r w:rsidRPr="002F5716">
              <w:rPr>
                <w:rFonts w:ascii="Times New Roman" w:hAnsi="Times New Roman" w:cs="Times New Roman"/>
                <w:sz w:val="24"/>
                <w:szCs w:val="24"/>
              </w:rPr>
              <w:t>inputs</w:t>
            </w:r>
            <w:proofErr w:type="gramEnd"/>
            <w:r w:rsidRPr="002F5716">
              <w:rPr>
                <w:rFonts w:ascii="Times New Roman" w:hAnsi="Times New Roman" w:cs="Times New Roman"/>
                <w:sz w:val="24"/>
                <w:szCs w:val="24"/>
              </w:rPr>
              <w:t xml:space="preserve"> and saves changes.</w:t>
            </w:r>
            <w:r w:rsidRPr="002F5716">
              <w:rPr>
                <w:rFonts w:ascii="Times New Roman" w:hAnsi="Times New Roman" w:cs="Times New Roman"/>
                <w:sz w:val="24"/>
                <w:szCs w:val="24"/>
              </w:rPr>
              <w:br/>
              <w:t>4. System logs action and informs affected components/users if necessary.</w:t>
            </w:r>
          </w:p>
          <w:p w14:paraId="317A59DE" w14:textId="77777777" w:rsidR="00E82792" w:rsidRPr="002F5716" w:rsidRDefault="00E82792" w:rsidP="000540CB">
            <w:pPr>
              <w:rPr>
                <w:rFonts w:ascii="Times New Roman" w:hAnsi="Times New Roman" w:cs="Times New Roman"/>
                <w:sz w:val="24"/>
                <w:szCs w:val="24"/>
              </w:rPr>
            </w:pPr>
          </w:p>
        </w:tc>
      </w:tr>
    </w:tbl>
    <w:p w14:paraId="63BDDAC0" w14:textId="77777777" w:rsidR="00E82792" w:rsidRPr="002F5716" w:rsidRDefault="00E82792" w:rsidP="00E82792">
      <w:pPr>
        <w:rPr>
          <w:rFonts w:ascii="Times New Roman" w:hAnsi="Times New Roman" w:cs="Times New Roman"/>
          <w:sz w:val="24"/>
          <w:szCs w:val="24"/>
        </w:rPr>
      </w:pPr>
    </w:p>
    <w:p w14:paraId="6A09C4B0" w14:textId="77777777" w:rsidR="00E82792" w:rsidRPr="00E82792" w:rsidRDefault="00E82792" w:rsidP="00E82792"/>
    <w:p w14:paraId="609E8E14" w14:textId="77777777" w:rsidR="00C527B8" w:rsidRDefault="00C527B8" w:rsidP="00C527B8">
      <w:pPr>
        <w:rPr>
          <w:rFonts w:ascii="Times New Roman" w:hAnsi="Times New Roman" w:cs="Times New Roman"/>
          <w:color w:val="000000" w:themeColor="text1"/>
          <w:sz w:val="28"/>
          <w:szCs w:val="28"/>
        </w:rPr>
      </w:pPr>
    </w:p>
    <w:p w14:paraId="3B97D6B9" w14:textId="77777777" w:rsidR="00E82792" w:rsidRDefault="00E82792" w:rsidP="00C527B8">
      <w:pPr>
        <w:rPr>
          <w:rFonts w:ascii="Times New Roman" w:hAnsi="Times New Roman" w:cs="Times New Roman"/>
          <w:color w:val="000000" w:themeColor="text1"/>
          <w:sz w:val="28"/>
          <w:szCs w:val="28"/>
        </w:rPr>
      </w:pPr>
    </w:p>
    <w:p w14:paraId="0FDEF7D4" w14:textId="63F71E16" w:rsidR="00E82792" w:rsidRDefault="00E82792" w:rsidP="00E82792">
      <w:pPr>
        <w:pStyle w:val="Heading1"/>
      </w:pPr>
      <w:r>
        <w:t>Activity Diagrams</w:t>
      </w:r>
    </w:p>
    <w:p w14:paraId="0AA5389D" w14:textId="77777777" w:rsidR="00E82792" w:rsidRPr="00C527B8" w:rsidRDefault="00E82792" w:rsidP="00C527B8">
      <w:pPr>
        <w:rPr>
          <w:rFonts w:ascii="Times New Roman" w:hAnsi="Times New Roman" w:cs="Times New Roman"/>
          <w:color w:val="000000" w:themeColor="text1"/>
          <w:sz w:val="28"/>
          <w:szCs w:val="28"/>
        </w:rPr>
      </w:pPr>
    </w:p>
    <w:p w14:paraId="7BE7B081"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UC-01 — Scan QR Code</w:t>
      </w:r>
    </w:p>
    <w:p w14:paraId="0DE81EAE" w14:textId="77777777" w:rsidR="00E82792" w:rsidRPr="00E82792" w:rsidRDefault="00E82792" w:rsidP="00E82792"/>
    <w:p w14:paraId="0E78BBD4" w14:textId="060B3178" w:rsidR="00E82792" w:rsidRDefault="00E82792" w:rsidP="00E82792">
      <w:r>
        <w:rPr>
          <w:noProof/>
        </w:rPr>
        <w:drawing>
          <wp:inline distT="0" distB="0" distL="0" distR="0" wp14:anchorId="58415CCE" wp14:editId="07FE1C13">
            <wp:extent cx="6321022" cy="2968832"/>
            <wp:effectExtent l="0" t="0" r="3810" b="3175"/>
            <wp:docPr id="841298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35671" cy="2975712"/>
                    </a:xfrm>
                    <a:prstGeom prst="rect">
                      <a:avLst/>
                    </a:prstGeom>
                    <a:noFill/>
                    <a:ln>
                      <a:noFill/>
                    </a:ln>
                  </pic:spPr>
                </pic:pic>
              </a:graphicData>
            </a:graphic>
          </wp:inline>
        </w:drawing>
      </w:r>
    </w:p>
    <w:p w14:paraId="65292C0E" w14:textId="77777777" w:rsidR="00E82792" w:rsidRPr="00E82792" w:rsidRDefault="00E82792" w:rsidP="00E82792"/>
    <w:p w14:paraId="3EB964ED"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UC-02 — Validate subscription</w:t>
      </w:r>
    </w:p>
    <w:p w14:paraId="323DDC13" w14:textId="77777777" w:rsidR="00E82792" w:rsidRPr="00E82792" w:rsidRDefault="00E82792" w:rsidP="00E82792"/>
    <w:p w14:paraId="17478614" w14:textId="17A214A6" w:rsidR="00E82792" w:rsidRPr="00E82792" w:rsidRDefault="00E82792" w:rsidP="00E82792">
      <w:r>
        <w:rPr>
          <w:noProof/>
        </w:rPr>
        <w:drawing>
          <wp:inline distT="0" distB="0" distL="0" distR="0" wp14:anchorId="3A91BC52" wp14:editId="70BC6F13">
            <wp:extent cx="5477510" cy="2466975"/>
            <wp:effectExtent l="0" t="0" r="8890" b="9525"/>
            <wp:docPr id="194859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7510" cy="2466975"/>
                    </a:xfrm>
                    <a:prstGeom prst="rect">
                      <a:avLst/>
                    </a:prstGeom>
                    <a:noFill/>
                    <a:ln>
                      <a:noFill/>
                    </a:ln>
                  </pic:spPr>
                </pic:pic>
              </a:graphicData>
            </a:graphic>
          </wp:inline>
        </w:drawing>
      </w:r>
    </w:p>
    <w:p w14:paraId="101F31FA"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UC-03 — Authenticate user (in/out)</w:t>
      </w:r>
    </w:p>
    <w:p w14:paraId="4C14EA37" w14:textId="77777777" w:rsidR="00E82792" w:rsidRPr="00E82792" w:rsidRDefault="00E82792" w:rsidP="00E82792"/>
    <w:p w14:paraId="553F3519" w14:textId="49DCA357" w:rsidR="00E82792" w:rsidRDefault="00E82792" w:rsidP="00E82792">
      <w:r>
        <w:rPr>
          <w:noProof/>
        </w:rPr>
        <w:drawing>
          <wp:inline distT="0" distB="0" distL="0" distR="0" wp14:anchorId="10283CFE" wp14:editId="1A48AA5D">
            <wp:extent cx="5486400" cy="2863850"/>
            <wp:effectExtent l="0" t="0" r="0" b="0"/>
            <wp:docPr id="916334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863850"/>
                    </a:xfrm>
                    <a:prstGeom prst="rect">
                      <a:avLst/>
                    </a:prstGeom>
                    <a:noFill/>
                    <a:ln>
                      <a:noFill/>
                    </a:ln>
                  </pic:spPr>
                </pic:pic>
              </a:graphicData>
            </a:graphic>
          </wp:inline>
        </w:drawing>
      </w:r>
    </w:p>
    <w:p w14:paraId="5453D725" w14:textId="77777777" w:rsidR="00E82792" w:rsidRDefault="00E82792" w:rsidP="00E82792"/>
    <w:p w14:paraId="63CAE042" w14:textId="77777777" w:rsidR="00E82792" w:rsidRDefault="00E82792" w:rsidP="00E82792"/>
    <w:p w14:paraId="15B07AE2" w14:textId="77777777" w:rsidR="00E82792" w:rsidRDefault="00E82792" w:rsidP="00E82792"/>
    <w:p w14:paraId="3DC7E455" w14:textId="77777777" w:rsidR="00E82792" w:rsidRDefault="00E82792" w:rsidP="00E82792"/>
    <w:p w14:paraId="70B329E0" w14:textId="77777777" w:rsidR="00E82792" w:rsidRDefault="00E82792" w:rsidP="00E82792"/>
    <w:p w14:paraId="3C41EBFF" w14:textId="77777777" w:rsidR="00E82792" w:rsidRDefault="00E82792" w:rsidP="00E82792"/>
    <w:p w14:paraId="61747FAB" w14:textId="77777777" w:rsidR="00E82792" w:rsidRDefault="00E82792" w:rsidP="00E82792"/>
    <w:p w14:paraId="7AABFDDD" w14:textId="77777777" w:rsidR="00E82792" w:rsidRDefault="00E82792" w:rsidP="00E82792"/>
    <w:p w14:paraId="622CAC76" w14:textId="77777777" w:rsidR="00E82792" w:rsidRDefault="00E82792" w:rsidP="00E82792"/>
    <w:p w14:paraId="64CE5F46" w14:textId="77777777" w:rsidR="00E82792" w:rsidRDefault="00E82792" w:rsidP="00E82792"/>
    <w:p w14:paraId="4E5F26F3" w14:textId="77777777" w:rsidR="00E82792" w:rsidRDefault="00E82792" w:rsidP="00E82792"/>
    <w:p w14:paraId="70FF55F8" w14:textId="77777777" w:rsidR="00E82792" w:rsidRDefault="00E82792" w:rsidP="00E82792"/>
    <w:p w14:paraId="1169AF92" w14:textId="77777777" w:rsidR="00E82792" w:rsidRPr="00E82792" w:rsidRDefault="00E82792" w:rsidP="00E82792"/>
    <w:p w14:paraId="23140269"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UC-04 — Record timestamp (in/out)</w:t>
      </w:r>
    </w:p>
    <w:p w14:paraId="25CD1C2F" w14:textId="77777777" w:rsidR="00E82792" w:rsidRPr="00E82792" w:rsidRDefault="00E82792" w:rsidP="00E82792"/>
    <w:p w14:paraId="30C336C9" w14:textId="2B10316F" w:rsidR="00E82792" w:rsidRPr="00E82792" w:rsidRDefault="00E82792" w:rsidP="00E82792">
      <w:r>
        <w:rPr>
          <w:noProof/>
        </w:rPr>
        <w:drawing>
          <wp:inline distT="0" distB="0" distL="0" distR="0" wp14:anchorId="77952E93" wp14:editId="42784054">
            <wp:extent cx="5486400" cy="4261485"/>
            <wp:effectExtent l="0" t="0" r="0" b="5715"/>
            <wp:docPr id="546929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4261485"/>
                    </a:xfrm>
                    <a:prstGeom prst="rect">
                      <a:avLst/>
                    </a:prstGeom>
                    <a:noFill/>
                    <a:ln>
                      <a:noFill/>
                    </a:ln>
                  </pic:spPr>
                </pic:pic>
              </a:graphicData>
            </a:graphic>
          </wp:inline>
        </w:drawing>
      </w:r>
    </w:p>
    <w:p w14:paraId="0AD0E12D" w14:textId="77777777" w:rsidR="00E82792" w:rsidRDefault="00E82792" w:rsidP="00E82792"/>
    <w:p w14:paraId="563321C4" w14:textId="77777777" w:rsidR="00E82792" w:rsidRDefault="00E82792" w:rsidP="00E82792"/>
    <w:p w14:paraId="4A8DF378" w14:textId="77777777" w:rsidR="00E82792" w:rsidRDefault="00E82792" w:rsidP="00E82792"/>
    <w:p w14:paraId="2CB84C44" w14:textId="77777777" w:rsidR="00E82792" w:rsidRDefault="00E82792" w:rsidP="00E82792"/>
    <w:p w14:paraId="3DDA7F08" w14:textId="77777777" w:rsidR="00E82792" w:rsidRDefault="00E82792" w:rsidP="00E82792"/>
    <w:p w14:paraId="266DC349" w14:textId="77777777" w:rsidR="00E82792" w:rsidRDefault="00E82792" w:rsidP="00E82792"/>
    <w:p w14:paraId="291A5A8D" w14:textId="77777777" w:rsidR="00E82792" w:rsidRDefault="00E82792" w:rsidP="00E82792"/>
    <w:p w14:paraId="60E8FAB3" w14:textId="77777777" w:rsidR="00E82792" w:rsidRDefault="00E82792" w:rsidP="00E82792"/>
    <w:p w14:paraId="7C5B3CC3" w14:textId="77777777" w:rsidR="00E82792" w:rsidRPr="00E82792" w:rsidRDefault="00E82792" w:rsidP="00E82792"/>
    <w:p w14:paraId="584EC799"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UC-05 — Buy subscription</w:t>
      </w:r>
    </w:p>
    <w:p w14:paraId="1C019B35" w14:textId="77777777" w:rsidR="00E82792" w:rsidRPr="00E82792" w:rsidRDefault="00E82792" w:rsidP="00E82792"/>
    <w:p w14:paraId="68E09226" w14:textId="78081648" w:rsidR="00E82792" w:rsidRDefault="00E82792" w:rsidP="00E82792">
      <w:r>
        <w:rPr>
          <w:noProof/>
        </w:rPr>
        <w:drawing>
          <wp:inline distT="0" distB="0" distL="0" distR="0" wp14:anchorId="3D52B9BF" wp14:editId="07E049B4">
            <wp:extent cx="5477510" cy="3174365"/>
            <wp:effectExtent l="0" t="0" r="8890" b="6985"/>
            <wp:docPr id="27096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7510" cy="3174365"/>
                    </a:xfrm>
                    <a:prstGeom prst="rect">
                      <a:avLst/>
                    </a:prstGeom>
                    <a:noFill/>
                    <a:ln>
                      <a:noFill/>
                    </a:ln>
                  </pic:spPr>
                </pic:pic>
              </a:graphicData>
            </a:graphic>
          </wp:inline>
        </w:drawing>
      </w:r>
    </w:p>
    <w:p w14:paraId="7F81977C" w14:textId="77777777" w:rsidR="00E82792" w:rsidRPr="00E82792" w:rsidRDefault="00E82792" w:rsidP="00E82792"/>
    <w:p w14:paraId="03679DA6"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UC-06 — Make an appointment</w:t>
      </w:r>
    </w:p>
    <w:p w14:paraId="7CA19C12" w14:textId="77777777" w:rsidR="00E82792" w:rsidRPr="00E82792" w:rsidRDefault="00E82792" w:rsidP="00E82792"/>
    <w:p w14:paraId="44F3DD5A" w14:textId="7B649124" w:rsidR="00E82792" w:rsidRPr="00E82792" w:rsidRDefault="00E82792" w:rsidP="00E82792">
      <w:r>
        <w:rPr>
          <w:noProof/>
        </w:rPr>
        <w:drawing>
          <wp:inline distT="0" distB="0" distL="0" distR="0" wp14:anchorId="055610A1" wp14:editId="4DC13377">
            <wp:extent cx="5486400" cy="2933065"/>
            <wp:effectExtent l="0" t="0" r="0" b="635"/>
            <wp:docPr id="1282574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933065"/>
                    </a:xfrm>
                    <a:prstGeom prst="rect">
                      <a:avLst/>
                    </a:prstGeom>
                    <a:noFill/>
                    <a:ln>
                      <a:noFill/>
                    </a:ln>
                  </pic:spPr>
                </pic:pic>
              </a:graphicData>
            </a:graphic>
          </wp:inline>
        </w:drawing>
      </w:r>
    </w:p>
    <w:p w14:paraId="7F09EF89"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UC-07 — Mark workout done</w:t>
      </w:r>
    </w:p>
    <w:p w14:paraId="6EE407BF" w14:textId="77777777" w:rsidR="00E82792" w:rsidRDefault="00E82792" w:rsidP="00E82792"/>
    <w:p w14:paraId="53611075" w14:textId="169E0815" w:rsidR="00E82792" w:rsidRDefault="0028530E" w:rsidP="00E82792">
      <w:r>
        <w:rPr>
          <w:noProof/>
        </w:rPr>
        <w:drawing>
          <wp:inline distT="0" distB="0" distL="0" distR="0" wp14:anchorId="318C2006" wp14:editId="316BCCCD">
            <wp:extent cx="5477510" cy="3433445"/>
            <wp:effectExtent l="0" t="0" r="8890" b="0"/>
            <wp:docPr id="2116228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7510" cy="3433445"/>
                    </a:xfrm>
                    <a:prstGeom prst="rect">
                      <a:avLst/>
                    </a:prstGeom>
                    <a:noFill/>
                    <a:ln>
                      <a:noFill/>
                    </a:ln>
                  </pic:spPr>
                </pic:pic>
              </a:graphicData>
            </a:graphic>
          </wp:inline>
        </w:drawing>
      </w:r>
    </w:p>
    <w:p w14:paraId="328E9D41" w14:textId="77777777" w:rsidR="0028530E" w:rsidRPr="00E82792" w:rsidRDefault="0028530E" w:rsidP="00E82792"/>
    <w:p w14:paraId="311C7F9A"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UC-08 — View / Track progress</w:t>
      </w:r>
    </w:p>
    <w:p w14:paraId="6B7721CE" w14:textId="77777777" w:rsidR="0028530E" w:rsidRDefault="0028530E" w:rsidP="00E82792"/>
    <w:p w14:paraId="69F5E6F3" w14:textId="403F23DA" w:rsidR="0028530E" w:rsidRDefault="0028530E" w:rsidP="00E82792">
      <w:r>
        <w:rPr>
          <w:noProof/>
        </w:rPr>
        <w:drawing>
          <wp:inline distT="0" distB="0" distL="0" distR="0" wp14:anchorId="45C8C0D9" wp14:editId="196421A7">
            <wp:extent cx="5469255" cy="1595755"/>
            <wp:effectExtent l="0" t="0" r="0" b="4445"/>
            <wp:docPr id="997290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69255" cy="1595755"/>
                    </a:xfrm>
                    <a:prstGeom prst="rect">
                      <a:avLst/>
                    </a:prstGeom>
                    <a:noFill/>
                    <a:ln>
                      <a:noFill/>
                    </a:ln>
                  </pic:spPr>
                </pic:pic>
              </a:graphicData>
            </a:graphic>
          </wp:inline>
        </w:drawing>
      </w:r>
    </w:p>
    <w:p w14:paraId="6AEDD7A1" w14:textId="77777777" w:rsidR="0028530E" w:rsidRDefault="0028530E" w:rsidP="00E82792"/>
    <w:p w14:paraId="6C9E0C7F" w14:textId="77777777" w:rsidR="0028530E" w:rsidRDefault="0028530E" w:rsidP="00E82792"/>
    <w:p w14:paraId="1E67F764" w14:textId="77777777" w:rsidR="0028530E" w:rsidRPr="00E82792" w:rsidRDefault="0028530E" w:rsidP="00E82792"/>
    <w:p w14:paraId="15387AFC"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UC-09 — Enter / Leave Gym</w:t>
      </w:r>
    </w:p>
    <w:p w14:paraId="67453A78" w14:textId="77777777" w:rsidR="0028530E" w:rsidRPr="0028530E" w:rsidRDefault="0028530E" w:rsidP="0028530E"/>
    <w:p w14:paraId="44F97DC2" w14:textId="72F12534" w:rsidR="00E82792" w:rsidRDefault="0028530E" w:rsidP="00E82792">
      <w:r>
        <w:rPr>
          <w:noProof/>
        </w:rPr>
        <w:drawing>
          <wp:inline distT="0" distB="0" distL="0" distR="0" wp14:anchorId="0855F7DB" wp14:editId="27A8FFA5">
            <wp:extent cx="5486400" cy="2691130"/>
            <wp:effectExtent l="0" t="0" r="0" b="0"/>
            <wp:docPr id="15622563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691130"/>
                    </a:xfrm>
                    <a:prstGeom prst="rect">
                      <a:avLst/>
                    </a:prstGeom>
                    <a:noFill/>
                    <a:ln>
                      <a:noFill/>
                    </a:ln>
                  </pic:spPr>
                </pic:pic>
              </a:graphicData>
            </a:graphic>
          </wp:inline>
        </w:drawing>
      </w:r>
    </w:p>
    <w:p w14:paraId="059EBF80" w14:textId="77777777" w:rsidR="0028530E" w:rsidRPr="00E82792" w:rsidRDefault="0028530E" w:rsidP="00E82792"/>
    <w:p w14:paraId="0911E76C"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UC-10 — Change / Modify workout schedule</w:t>
      </w:r>
    </w:p>
    <w:p w14:paraId="4E9075B6" w14:textId="77777777" w:rsidR="00E82792" w:rsidRDefault="00E82792" w:rsidP="00E82792"/>
    <w:p w14:paraId="045C91EB" w14:textId="7A4D8A7E" w:rsidR="0028530E" w:rsidRDefault="0028530E" w:rsidP="00E82792">
      <w:r>
        <w:rPr>
          <w:noProof/>
        </w:rPr>
        <w:drawing>
          <wp:inline distT="0" distB="0" distL="0" distR="0" wp14:anchorId="60F11B7E" wp14:editId="7B9F41B7">
            <wp:extent cx="5469255" cy="2182495"/>
            <wp:effectExtent l="0" t="0" r="0" b="8255"/>
            <wp:docPr id="1063772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69255" cy="2182495"/>
                    </a:xfrm>
                    <a:prstGeom prst="rect">
                      <a:avLst/>
                    </a:prstGeom>
                    <a:noFill/>
                    <a:ln>
                      <a:noFill/>
                    </a:ln>
                  </pic:spPr>
                </pic:pic>
              </a:graphicData>
            </a:graphic>
          </wp:inline>
        </w:drawing>
      </w:r>
    </w:p>
    <w:p w14:paraId="69194BCB" w14:textId="77777777" w:rsidR="0028530E" w:rsidRDefault="0028530E" w:rsidP="00E82792"/>
    <w:p w14:paraId="118CE408" w14:textId="77777777" w:rsidR="0028530E" w:rsidRDefault="0028530E" w:rsidP="00E82792"/>
    <w:p w14:paraId="6775B0D0" w14:textId="77777777" w:rsidR="0028530E" w:rsidRDefault="0028530E" w:rsidP="00E82792"/>
    <w:p w14:paraId="76A1635D" w14:textId="77777777" w:rsidR="0028530E" w:rsidRPr="00E82792" w:rsidRDefault="0028530E" w:rsidP="00E82792"/>
    <w:p w14:paraId="0337EB02" w14:textId="5856D91F" w:rsidR="00E82792" w:rsidRDefault="00E82792" w:rsidP="00E82792">
      <w:pPr>
        <w:pStyle w:val="Heading3"/>
        <w:rPr>
          <w:rFonts w:ascii="Times New Roman" w:hAnsi="Times New Roman" w:cs="Times New Roman"/>
        </w:rPr>
      </w:pPr>
      <w:r w:rsidRPr="002F5716">
        <w:rPr>
          <w:rFonts w:ascii="Times New Roman" w:hAnsi="Times New Roman" w:cs="Times New Roman"/>
        </w:rPr>
        <w:t>UC-11 — View insights</w:t>
      </w:r>
    </w:p>
    <w:p w14:paraId="0C401ECB" w14:textId="77777777" w:rsidR="00E82792" w:rsidRDefault="00E82792" w:rsidP="00E82792"/>
    <w:p w14:paraId="1A9F711B" w14:textId="780B0B1F" w:rsidR="0028530E" w:rsidRDefault="0028530E" w:rsidP="00E82792">
      <w:r>
        <w:rPr>
          <w:noProof/>
        </w:rPr>
        <w:drawing>
          <wp:inline distT="0" distB="0" distL="0" distR="0" wp14:anchorId="29BCDD9E" wp14:editId="7D492F0F">
            <wp:extent cx="5486400" cy="1984375"/>
            <wp:effectExtent l="0" t="0" r="0" b="0"/>
            <wp:docPr id="4174834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1984375"/>
                    </a:xfrm>
                    <a:prstGeom prst="rect">
                      <a:avLst/>
                    </a:prstGeom>
                    <a:noFill/>
                    <a:ln>
                      <a:noFill/>
                    </a:ln>
                  </pic:spPr>
                </pic:pic>
              </a:graphicData>
            </a:graphic>
          </wp:inline>
        </w:drawing>
      </w:r>
    </w:p>
    <w:p w14:paraId="2CB070E4" w14:textId="77777777" w:rsidR="0028530E" w:rsidRPr="00E82792" w:rsidRDefault="0028530E" w:rsidP="00E82792"/>
    <w:p w14:paraId="133F4E6C"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UC-12 — Access detailed reports</w:t>
      </w:r>
    </w:p>
    <w:p w14:paraId="5DD743A1" w14:textId="310FB0CD" w:rsidR="0028530E" w:rsidRPr="00E82792" w:rsidRDefault="0028530E" w:rsidP="00E82792">
      <w:r>
        <w:rPr>
          <w:noProof/>
        </w:rPr>
        <w:drawing>
          <wp:inline distT="0" distB="0" distL="0" distR="0" wp14:anchorId="7A8DED81" wp14:editId="693DA754">
            <wp:extent cx="5486400" cy="4434205"/>
            <wp:effectExtent l="0" t="0" r="0" b="4445"/>
            <wp:docPr id="19567208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4434205"/>
                    </a:xfrm>
                    <a:prstGeom prst="rect">
                      <a:avLst/>
                    </a:prstGeom>
                    <a:noFill/>
                    <a:ln>
                      <a:noFill/>
                    </a:ln>
                  </pic:spPr>
                </pic:pic>
              </a:graphicData>
            </a:graphic>
          </wp:inline>
        </w:drawing>
      </w:r>
    </w:p>
    <w:p w14:paraId="6D582E5E" w14:textId="77777777" w:rsidR="00E82792" w:rsidRDefault="00E82792" w:rsidP="00E82792">
      <w:pPr>
        <w:pStyle w:val="Heading3"/>
        <w:rPr>
          <w:rFonts w:ascii="Times New Roman" w:hAnsi="Times New Roman" w:cs="Times New Roman"/>
        </w:rPr>
      </w:pPr>
      <w:r w:rsidRPr="002F5716">
        <w:rPr>
          <w:rFonts w:ascii="Times New Roman" w:hAnsi="Times New Roman" w:cs="Times New Roman"/>
        </w:rPr>
        <w:t>UC-13 — Manage the entire system</w:t>
      </w:r>
    </w:p>
    <w:p w14:paraId="4F50E46E" w14:textId="77777777" w:rsidR="00E82792" w:rsidRDefault="00E82792" w:rsidP="00E82792"/>
    <w:p w14:paraId="5A6FD907" w14:textId="0398DD18" w:rsidR="0028530E" w:rsidRPr="00E82792" w:rsidRDefault="0028530E" w:rsidP="00E82792">
      <w:r>
        <w:rPr>
          <w:noProof/>
        </w:rPr>
        <w:drawing>
          <wp:inline distT="0" distB="0" distL="0" distR="0" wp14:anchorId="0AA5A936" wp14:editId="30E8ACE5">
            <wp:extent cx="5477510" cy="3933825"/>
            <wp:effectExtent l="0" t="0" r="8890" b="9525"/>
            <wp:docPr id="19836772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77510" cy="3933825"/>
                    </a:xfrm>
                    <a:prstGeom prst="rect">
                      <a:avLst/>
                    </a:prstGeom>
                    <a:noFill/>
                    <a:ln>
                      <a:noFill/>
                    </a:ln>
                  </pic:spPr>
                </pic:pic>
              </a:graphicData>
            </a:graphic>
          </wp:inline>
        </w:drawing>
      </w:r>
    </w:p>
    <w:p w14:paraId="15F7C001" w14:textId="77777777" w:rsidR="002F3942" w:rsidRDefault="002F3942"/>
    <w:p w14:paraId="69BED021" w14:textId="77777777" w:rsidR="0028530E" w:rsidRDefault="0028530E"/>
    <w:p w14:paraId="30CF6482" w14:textId="77777777" w:rsidR="0028530E" w:rsidRDefault="0028530E"/>
    <w:p w14:paraId="4D358CEF" w14:textId="77777777" w:rsidR="0028530E" w:rsidRDefault="0028530E"/>
    <w:p w14:paraId="5293611E" w14:textId="77777777" w:rsidR="0028530E" w:rsidRDefault="0028530E"/>
    <w:p w14:paraId="05A9930B" w14:textId="3F656BE3" w:rsidR="0028530E" w:rsidRDefault="0028530E" w:rsidP="0028530E">
      <w:pPr>
        <w:jc w:val="center"/>
      </w:pPr>
      <w:r>
        <w:t>***</w:t>
      </w:r>
    </w:p>
    <w:sectPr w:rsidR="0028530E">
      <w:footerReference w:type="default" r:id="rId22"/>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8BDAE" w14:textId="77777777" w:rsidR="003C0279" w:rsidRDefault="003C0279" w:rsidP="00C6554A">
      <w:pPr>
        <w:spacing w:before="0" w:after="0" w:line="240" w:lineRule="auto"/>
      </w:pPr>
      <w:r>
        <w:separator/>
      </w:r>
    </w:p>
  </w:endnote>
  <w:endnote w:type="continuationSeparator" w:id="0">
    <w:p w14:paraId="710B7F9A" w14:textId="77777777" w:rsidR="003C0279" w:rsidRDefault="003C0279"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988C" w14:textId="77777777" w:rsidR="0028530E"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D9A08" w14:textId="77777777" w:rsidR="003C0279" w:rsidRDefault="003C0279" w:rsidP="00C6554A">
      <w:pPr>
        <w:spacing w:before="0" w:after="0" w:line="240" w:lineRule="auto"/>
      </w:pPr>
      <w:r>
        <w:separator/>
      </w:r>
    </w:p>
  </w:footnote>
  <w:footnote w:type="continuationSeparator" w:id="0">
    <w:p w14:paraId="38B74532" w14:textId="77777777" w:rsidR="003C0279" w:rsidRDefault="003C0279"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0096028">
    <w:abstractNumId w:val="9"/>
  </w:num>
  <w:num w:numId="2" w16cid:durableId="191919791">
    <w:abstractNumId w:val="8"/>
  </w:num>
  <w:num w:numId="3" w16cid:durableId="1968273010">
    <w:abstractNumId w:val="8"/>
  </w:num>
  <w:num w:numId="4" w16cid:durableId="1934433381">
    <w:abstractNumId w:val="9"/>
  </w:num>
  <w:num w:numId="5" w16cid:durableId="430518140">
    <w:abstractNumId w:val="12"/>
  </w:num>
  <w:num w:numId="6" w16cid:durableId="349062709">
    <w:abstractNumId w:val="10"/>
  </w:num>
  <w:num w:numId="7" w16cid:durableId="876547450">
    <w:abstractNumId w:val="11"/>
  </w:num>
  <w:num w:numId="8" w16cid:durableId="1635015756">
    <w:abstractNumId w:val="7"/>
  </w:num>
  <w:num w:numId="9" w16cid:durableId="1833181814">
    <w:abstractNumId w:val="6"/>
  </w:num>
  <w:num w:numId="10" w16cid:durableId="1327057563">
    <w:abstractNumId w:val="5"/>
  </w:num>
  <w:num w:numId="11" w16cid:durableId="1414081593">
    <w:abstractNumId w:val="4"/>
  </w:num>
  <w:num w:numId="12" w16cid:durableId="909388148">
    <w:abstractNumId w:val="3"/>
  </w:num>
  <w:num w:numId="13" w16cid:durableId="977876148">
    <w:abstractNumId w:val="2"/>
  </w:num>
  <w:num w:numId="14" w16cid:durableId="934752594">
    <w:abstractNumId w:val="1"/>
  </w:num>
  <w:num w:numId="15" w16cid:durableId="1827823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279"/>
    <w:rsid w:val="002554CD"/>
    <w:rsid w:val="0028530E"/>
    <w:rsid w:val="00293B83"/>
    <w:rsid w:val="002B4294"/>
    <w:rsid w:val="002F3942"/>
    <w:rsid w:val="00333D0D"/>
    <w:rsid w:val="003C0279"/>
    <w:rsid w:val="004C049F"/>
    <w:rsid w:val="004E316C"/>
    <w:rsid w:val="005000E2"/>
    <w:rsid w:val="006A3CE7"/>
    <w:rsid w:val="00807C92"/>
    <w:rsid w:val="00C527B8"/>
    <w:rsid w:val="00C6554A"/>
    <w:rsid w:val="00E82792"/>
    <w:rsid w:val="00ED7C4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9E287"/>
  <w15:chartTrackingRefBased/>
  <w15:docId w15:val="{CA9D75FB-1830-45DF-90F7-168CCC3A3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792"/>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59"/>
    <w:rsid w:val="00E82792"/>
    <w:pPr>
      <w:spacing w:before="0" w:after="0" w:line="240" w:lineRule="auto"/>
    </w:pPr>
    <w:rPr>
      <w:rFonts w:eastAsiaTheme="minorEastAsia"/>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sun\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62</TotalTime>
  <Pages>24</Pages>
  <Words>1801</Words>
  <Characters>12628</Characters>
  <Application>Microsoft Office Word</Application>
  <DocSecurity>0</DocSecurity>
  <Lines>789</Lines>
  <Paragraphs>351</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Introduction</vt:lpstr>
      <vt:lpstr>Use-Case Diagram</vt:lpstr>
      <vt:lpstr>Use Case Descriptors</vt:lpstr>
      <vt:lpstr>        UC-01 — Scan QR Code</vt:lpstr>
      <vt:lpstr>        UC-02 — Validate subscription</vt:lpstr>
      <vt:lpstr>        UC-03 — Authenticate user (in/out)</vt:lpstr>
      <vt:lpstr>        UC-04 — Record timestamp (in/out)</vt:lpstr>
      <vt:lpstr>        UC-05 — Buy subscription</vt:lpstr>
      <vt:lpstr>        UC-06 — Make an appointment</vt:lpstr>
      <vt:lpstr>        UC-07 — Mark workout done</vt:lpstr>
      <vt:lpstr>        UC-08 — View / Track progress</vt:lpstr>
      <vt:lpstr>        UC-09 — Enter / Leave Gym</vt:lpstr>
      <vt:lpstr>        UC-10 — Change / Modify workout schedule</vt:lpstr>
      <vt:lpstr>        UC-11 — View insights</vt:lpstr>
      <vt:lpstr>        UC-12 — Access detailed reports</vt:lpstr>
      <vt:lpstr>        UC-13 — Manage the entire system</vt:lpstr>
      <vt:lpstr>Activity Diagrams</vt:lpstr>
      <vt:lpstr>        UC-01 — Scan QR Code</vt:lpstr>
      <vt:lpstr>        UC-02 — Validate subscription</vt:lpstr>
      <vt:lpstr>        UC-03 — Authenticate user (in/out)</vt:lpstr>
      <vt:lpstr>        UC-04 — Record timestamp (in/out)</vt:lpstr>
      <vt:lpstr>        UC-05 — Buy subscription</vt:lpstr>
      <vt:lpstr>        UC-06 — Make an appointment</vt:lpstr>
      <vt:lpstr>        UC-07 — Mark workout done</vt:lpstr>
      <vt:lpstr>        UC-08 — View / Track progress</vt:lpstr>
      <vt:lpstr>        UC-09 — Enter / Leave Gym</vt:lpstr>
      <vt:lpstr>        UC-10 — Change / Modify workout schedule</vt:lpstr>
      <vt:lpstr>        UC-11 — View insights</vt:lpstr>
      <vt:lpstr>        UC-12 — Access detailed reports</vt:lpstr>
      <vt:lpstr>        UC-13 — Manage the entire system</vt:lpstr>
    </vt:vector>
  </TitlesOfParts>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Kasun Chanaka</dc:creator>
  <cp:keywords/>
  <dc:description/>
  <cp:lastModifiedBy>Kasun Chanaka</cp:lastModifiedBy>
  <cp:revision>1</cp:revision>
  <dcterms:created xsi:type="dcterms:W3CDTF">2025-09-01T15:21:00Z</dcterms:created>
  <dcterms:modified xsi:type="dcterms:W3CDTF">2025-09-01T16:57:00Z</dcterms:modified>
</cp:coreProperties>
</file>